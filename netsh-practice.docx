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E1EF" w14:textId="77777777" w:rsidR="00FC3854" w:rsidRPr="00827157" w:rsidRDefault="00FC3854" w:rsidP="00FC3854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5408" behindDoc="0" locked="0" layoutInCell="1" allowOverlap="0" wp14:anchorId="3A7B82FB" wp14:editId="2F5CAD21">
            <wp:simplePos x="0" y="0"/>
            <wp:positionH relativeFrom="column">
              <wp:posOffset>782782</wp:posOffset>
            </wp:positionH>
            <wp:positionV relativeFrom="paragraph">
              <wp:posOffset>6928</wp:posOffset>
            </wp:positionV>
            <wp:extent cx="4962525" cy="914400"/>
            <wp:effectExtent l="0" t="0" r="9525" b="0"/>
            <wp:wrapSquare wrapText="bothSides"/>
            <wp:docPr id="20256075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7408" w14:textId="77777777" w:rsidR="00FC3854" w:rsidRPr="00827157" w:rsidRDefault="00FC3854" w:rsidP="00FC3854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69B60117" w14:textId="77777777" w:rsidR="00FC3854" w:rsidRPr="00827157" w:rsidRDefault="00FC3854" w:rsidP="00FC3854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0654B350" w14:textId="77777777" w:rsidR="00FC3854" w:rsidRPr="00827157" w:rsidRDefault="00FC3854" w:rsidP="00FC3854">
      <w:pPr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 </w:t>
      </w:r>
    </w:p>
    <w:p w14:paraId="7A6FC360" w14:textId="77777777" w:rsidR="00FC3854" w:rsidRPr="00827157" w:rsidRDefault="00FC3854" w:rsidP="00FC3854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ITA1416-ETHICAL HACKING</w:t>
      </w:r>
    </w:p>
    <w:p w14:paraId="2CA7265F" w14:textId="77777777" w:rsidR="00FC3854" w:rsidRPr="00827157" w:rsidRDefault="00FC3854" w:rsidP="00FC3854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SLOT </w:t>
      </w:r>
      <w:r>
        <w:rPr>
          <w:rFonts w:ascii="Times New Roman" w:hAnsi="Times New Roman" w:cs="Times New Roman"/>
          <w:lang w:val="en-IN"/>
        </w:rPr>
        <w:t>B</w:t>
      </w:r>
    </w:p>
    <w:p w14:paraId="2377E4F4" w14:textId="77777777" w:rsidR="00FC3854" w:rsidRPr="00827157" w:rsidRDefault="00FC3854" w:rsidP="00FC3854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 xml:space="preserve">Dr. </w:t>
      </w:r>
      <w:r>
        <w:rPr>
          <w:rFonts w:ascii="Times New Roman" w:hAnsi="Times New Roman" w:cs="Times New Roman"/>
          <w:lang w:val="en-IN"/>
        </w:rPr>
        <w:t>K RAMESH KUMAR</w:t>
      </w:r>
    </w:p>
    <w:p w14:paraId="49972155" w14:textId="77777777" w:rsidR="00FC3854" w:rsidRPr="00827157" w:rsidRDefault="00FC3854" w:rsidP="00FC3854">
      <w:pPr>
        <w:jc w:val="center"/>
        <w:rPr>
          <w:rFonts w:ascii="Times New Roman" w:hAnsi="Times New Roman" w:cs="Times New Roman"/>
          <w:i/>
          <w:iCs/>
          <w:lang w:val="en-IN"/>
        </w:rPr>
      </w:pPr>
      <w:r w:rsidRPr="00827157">
        <w:rPr>
          <w:rFonts w:ascii="Times New Roman" w:hAnsi="Times New Roman" w:cs="Times New Roman"/>
          <w:i/>
          <w:iCs/>
          <w:lang w:val="en-IN"/>
        </w:rPr>
        <w:t>PRESENTED BY:</w:t>
      </w:r>
    </w:p>
    <w:p w14:paraId="0F151113" w14:textId="36572AFB" w:rsidR="00BF59B3" w:rsidRPr="00FC3854" w:rsidRDefault="00FC3854" w:rsidP="00FC3854">
      <w:pPr>
        <w:jc w:val="center"/>
        <w:rPr>
          <w:rFonts w:ascii="Times New Roman" w:hAnsi="Times New Roman" w:cs="Times New Roman"/>
          <w:lang w:val="en-IN"/>
        </w:rPr>
      </w:pPr>
      <w:r w:rsidRPr="00827157">
        <w:rPr>
          <w:rFonts w:ascii="Times New Roman" w:hAnsi="Times New Roman" w:cs="Times New Roman"/>
          <w:lang w:val="en-IN"/>
        </w:rPr>
        <w:t>SURU SAI KEERTHI [192424368]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"/>
        <w:gridCol w:w="4139"/>
        <w:gridCol w:w="81"/>
      </w:tblGrid>
      <w:tr w:rsidR="005373C7" w:rsidRPr="005373C7" w14:paraId="58C3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4C39" w14:textId="77777777" w:rsidR="005373C7" w:rsidRPr="005373C7" w:rsidRDefault="005373C7" w:rsidP="005373C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5373C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171587" w14:textId="77777777" w:rsidR="005373C7" w:rsidRPr="005373C7" w:rsidRDefault="005373C7" w:rsidP="005373C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5373C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netsh</w:t>
            </w:r>
            <w:proofErr w:type="spellEnd"/>
            <w:r w:rsidRPr="005373C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 xml:space="preserve"> interface show interface</w:t>
            </w:r>
          </w:p>
        </w:tc>
        <w:tc>
          <w:tcPr>
            <w:tcW w:w="0" w:type="auto"/>
            <w:vAlign w:val="center"/>
            <w:hideMark/>
          </w:tcPr>
          <w:p w14:paraId="54A1A852" w14:textId="77777777" w:rsidR="005373C7" w:rsidRPr="005373C7" w:rsidRDefault="005373C7" w:rsidP="005373C7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563540A" w14:textId="028ABACF" w:rsidR="00B83D74" w:rsidRDefault="005373C7" w:rsidP="005373C7">
      <w:pPr>
        <w:rPr>
          <w:rFonts w:ascii="Times New Roman" w:hAnsi="Times New Roman" w:cs="Times New Roman"/>
        </w:rPr>
      </w:pPr>
      <w:r w:rsidRPr="005373C7">
        <w:rPr>
          <w:rFonts w:ascii="Times New Roman" w:hAnsi="Times New Roman" w:cs="Times New Roman"/>
        </w:rPr>
        <w:drawing>
          <wp:inline distT="0" distB="0" distL="0" distR="0" wp14:anchorId="1F2D589D" wp14:editId="3A8ACDE2">
            <wp:extent cx="6291580" cy="1500505"/>
            <wp:effectExtent l="0" t="0" r="0" b="4445"/>
            <wp:docPr id="6044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E0C6" w14:textId="2F5CD872" w:rsidR="005373C7" w:rsidRDefault="005373C7" w:rsidP="005373C7">
      <w:pPr>
        <w:tabs>
          <w:tab w:val="left" w:pos="128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5373C7">
        <w:rPr>
          <w:b/>
          <w:bCs/>
          <w:sz w:val="32"/>
          <w:szCs w:val="32"/>
        </w:rPr>
        <w:t xml:space="preserve"> </w:t>
      </w:r>
      <w:proofErr w:type="spellStart"/>
      <w:r w:rsidRPr="005373C7">
        <w:rPr>
          <w:rFonts w:ascii="Times New Roman" w:hAnsi="Times New Roman" w:cs="Times New Roman"/>
          <w:b/>
          <w:bCs/>
          <w:sz w:val="32"/>
          <w:szCs w:val="32"/>
        </w:rPr>
        <w:t>netsh</w:t>
      </w:r>
      <w:proofErr w:type="spellEnd"/>
      <w:r w:rsidRPr="005373C7">
        <w:rPr>
          <w:rFonts w:ascii="Times New Roman" w:hAnsi="Times New Roman" w:cs="Times New Roman"/>
          <w:b/>
          <w:bCs/>
          <w:sz w:val="32"/>
          <w:szCs w:val="32"/>
        </w:rPr>
        <w:t xml:space="preserve"> interface ipv4 show interfaces</w:t>
      </w:r>
    </w:p>
    <w:p w14:paraId="2A063439" w14:textId="71FB4657" w:rsidR="005373C7" w:rsidRDefault="005373C7" w:rsidP="005373C7">
      <w:pPr>
        <w:tabs>
          <w:tab w:val="left" w:pos="128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C67110" wp14:editId="0874356F">
            <wp:extent cx="6291580" cy="2115820"/>
            <wp:effectExtent l="0" t="0" r="0" b="0"/>
            <wp:docPr id="20779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4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22A5" w14:textId="798F60AA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5373C7">
        <w:rPr>
          <w:b/>
          <w:bCs/>
        </w:rPr>
        <w:t xml:space="preserve"> </w:t>
      </w:r>
      <w:proofErr w:type="spellStart"/>
      <w:r w:rsidRPr="005373C7">
        <w:rPr>
          <w:rFonts w:ascii="Times New Roman" w:hAnsi="Times New Roman" w:cs="Times New Roman"/>
          <w:b/>
          <w:bCs/>
          <w:sz w:val="32"/>
          <w:szCs w:val="32"/>
        </w:rPr>
        <w:t>netsh</w:t>
      </w:r>
      <w:proofErr w:type="spellEnd"/>
      <w:r w:rsidRPr="005373C7">
        <w:rPr>
          <w:rFonts w:ascii="Times New Roman" w:hAnsi="Times New Roman" w:cs="Times New Roman"/>
          <w:b/>
          <w:bCs/>
          <w:sz w:val="32"/>
          <w:szCs w:val="32"/>
        </w:rPr>
        <w:t xml:space="preserve"> interface ipv6 show interfaces</w:t>
      </w:r>
    </w:p>
    <w:p w14:paraId="2DD3E345" w14:textId="47641681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5C02043" wp14:editId="1FF1C9C1">
            <wp:extent cx="6454140" cy="2160494"/>
            <wp:effectExtent l="0" t="0" r="3810" b="0"/>
            <wp:docPr id="10315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8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46" cy="21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DAC4" w14:textId="7777777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3C116C" w14:textId="7777777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0F5864" w14:textId="7777777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30BD9" w14:textId="7777777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6A6F87" w14:textId="7777777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5F8C46" w14:textId="59C67110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5373C7">
        <w:rPr>
          <w:b/>
          <w:bCs/>
        </w:rPr>
        <w:t xml:space="preserve"> </w:t>
      </w:r>
      <w:proofErr w:type="spellStart"/>
      <w:r w:rsidRPr="005373C7">
        <w:rPr>
          <w:rFonts w:ascii="Times New Roman" w:hAnsi="Times New Roman" w:cs="Times New Roman"/>
          <w:b/>
          <w:bCs/>
          <w:sz w:val="32"/>
          <w:szCs w:val="32"/>
        </w:rPr>
        <w:t>netsh</w:t>
      </w:r>
      <w:proofErr w:type="spellEnd"/>
      <w:r w:rsidRPr="005373C7">
        <w:rPr>
          <w:rFonts w:ascii="Times New Roman" w:hAnsi="Times New Roman" w:cs="Times New Roman"/>
          <w:b/>
          <w:bCs/>
          <w:sz w:val="32"/>
          <w:szCs w:val="32"/>
        </w:rPr>
        <w:t xml:space="preserve"> interface </w:t>
      </w:r>
      <w:proofErr w:type="spellStart"/>
      <w:r w:rsidRPr="005373C7">
        <w:rPr>
          <w:rFonts w:ascii="Times New Roman" w:hAnsi="Times New Roman" w:cs="Times New Roman"/>
          <w:b/>
          <w:bCs/>
          <w:sz w:val="32"/>
          <w:szCs w:val="32"/>
        </w:rPr>
        <w:t>ip</w:t>
      </w:r>
      <w:proofErr w:type="spellEnd"/>
      <w:r w:rsidRPr="005373C7">
        <w:rPr>
          <w:rFonts w:ascii="Times New Roman" w:hAnsi="Times New Roman" w:cs="Times New Roman"/>
          <w:b/>
          <w:bCs/>
          <w:sz w:val="32"/>
          <w:szCs w:val="32"/>
        </w:rPr>
        <w:t xml:space="preserve"> show config</w:t>
      </w:r>
    </w:p>
    <w:p w14:paraId="54A00D87" w14:textId="33AB4CF0" w:rsidR="005373C7" w:rsidRDefault="005373C7" w:rsidP="005373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FD647E" wp14:editId="6509D295">
            <wp:extent cx="4457314" cy="3541059"/>
            <wp:effectExtent l="0" t="0" r="635" b="2540"/>
            <wp:docPr id="19212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945" cy="35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FC59" w14:textId="00CFEF55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5373C7">
        <w:rPr>
          <w:b/>
          <w:bCs/>
        </w:rPr>
        <w:t xml:space="preserve"> </w:t>
      </w:r>
      <w:proofErr w:type="spellStart"/>
      <w:r w:rsidRPr="005373C7">
        <w:rPr>
          <w:rFonts w:ascii="Times New Roman" w:hAnsi="Times New Roman" w:cs="Times New Roman"/>
          <w:b/>
          <w:bCs/>
          <w:sz w:val="32"/>
          <w:szCs w:val="32"/>
        </w:rPr>
        <w:t>netsh</w:t>
      </w:r>
      <w:proofErr w:type="spellEnd"/>
      <w:r w:rsidRPr="005373C7">
        <w:rPr>
          <w:rFonts w:ascii="Times New Roman" w:hAnsi="Times New Roman" w:cs="Times New Roman"/>
          <w:b/>
          <w:bCs/>
          <w:sz w:val="32"/>
          <w:szCs w:val="32"/>
        </w:rPr>
        <w:t xml:space="preserve"> interface ipv4 show config</w:t>
      </w:r>
    </w:p>
    <w:p w14:paraId="79A1F38A" w14:textId="2CEC5B57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3C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E7B3175" wp14:editId="7E68D417">
            <wp:simplePos x="0" y="0"/>
            <wp:positionH relativeFrom="column">
              <wp:posOffset>1089511</wp:posOffset>
            </wp:positionH>
            <wp:positionV relativeFrom="paragraph">
              <wp:posOffset>125505</wp:posOffset>
            </wp:positionV>
            <wp:extent cx="4338917" cy="4324904"/>
            <wp:effectExtent l="0" t="0" r="5080" b="0"/>
            <wp:wrapSquare wrapText="bothSides"/>
            <wp:docPr id="19685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23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917" cy="4324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78284129" w14:textId="71240B89" w:rsidR="005373C7" w:rsidRDefault="005373C7" w:rsidP="005373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5373C7">
        <w:t xml:space="preserve"> </w:t>
      </w:r>
      <w:r w:rsidRPr="005373C7">
        <w:rPr>
          <w:rFonts w:ascii="Times New Roman" w:hAnsi="Times New Roman" w:cs="Times New Roman"/>
          <w:b/>
          <w:bCs/>
          <w:sz w:val="32"/>
          <w:szCs w:val="32"/>
        </w:rPr>
        <w:t>interface ipv6 show addresses</w:t>
      </w:r>
    </w:p>
    <w:p w14:paraId="5B7B7138" w14:textId="2EBEC3E6" w:rsidR="005373C7" w:rsidRDefault="00332384" w:rsidP="003323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238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6E1BA7" wp14:editId="4E2C54EA">
            <wp:extent cx="4231342" cy="3718866"/>
            <wp:effectExtent l="0" t="0" r="0" b="0"/>
            <wp:docPr id="34848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2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068" cy="372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5BC4" w14:textId="4F9B6373" w:rsidR="009045CC" w:rsidRPr="001A6568" w:rsidRDefault="001A6568" w:rsidP="00904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B91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A2B5494" wp14:editId="04AC02AF">
            <wp:simplePos x="0" y="0"/>
            <wp:positionH relativeFrom="margin">
              <wp:align>center</wp:align>
            </wp:positionH>
            <wp:positionV relativeFrom="paragraph">
              <wp:posOffset>312681</wp:posOffset>
            </wp:positionV>
            <wp:extent cx="4216923" cy="4436741"/>
            <wp:effectExtent l="0" t="0" r="0" b="2540"/>
            <wp:wrapSquare wrapText="bothSides"/>
            <wp:docPr id="981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9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23" cy="443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45CC" w:rsidRPr="001A6568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Pr="001A6568">
        <w:rPr>
          <w:b/>
          <w:bCs/>
        </w:rPr>
        <w:t xml:space="preserve"> </w:t>
      </w:r>
      <w:proofErr w:type="spellStart"/>
      <w:r w:rsidRPr="001A6568">
        <w:rPr>
          <w:rFonts w:ascii="Times New Roman" w:hAnsi="Times New Roman" w:cs="Times New Roman"/>
          <w:b/>
          <w:bCs/>
          <w:sz w:val="32"/>
          <w:szCs w:val="32"/>
        </w:rPr>
        <w:t>wlan</w:t>
      </w:r>
      <w:proofErr w:type="spellEnd"/>
      <w:r w:rsidRPr="001A6568">
        <w:rPr>
          <w:rFonts w:ascii="Times New Roman" w:hAnsi="Times New Roman" w:cs="Times New Roman"/>
          <w:b/>
          <w:bCs/>
          <w:sz w:val="32"/>
          <w:szCs w:val="32"/>
        </w:rPr>
        <w:t xml:space="preserve"> show profiles</w:t>
      </w:r>
    </w:p>
    <w:p w14:paraId="1D75D152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350E1E4C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01DCA876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2FCEEE6F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36348CE5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4AF856A1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50E499CB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5705ED18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6693CB09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286F99EE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76B4155F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4DF4E898" w14:textId="77777777" w:rsidR="00FF3C5C" w:rsidRDefault="00FF3C5C" w:rsidP="001A6568">
      <w:pPr>
        <w:rPr>
          <w:rFonts w:ascii="Times New Roman" w:hAnsi="Times New Roman" w:cs="Times New Roman"/>
          <w:sz w:val="32"/>
          <w:szCs w:val="32"/>
        </w:rPr>
      </w:pPr>
    </w:p>
    <w:p w14:paraId="772E07EE" w14:textId="77777777" w:rsidR="00655E50" w:rsidRDefault="00655E50" w:rsidP="001A65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10BB7A" w14:textId="62BCDD81" w:rsidR="001A6568" w:rsidRPr="00FF3C5C" w:rsidRDefault="00655E50" w:rsidP="001A65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5E7B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3521305" wp14:editId="028A7CCD">
            <wp:simplePos x="0" y="0"/>
            <wp:positionH relativeFrom="margin">
              <wp:align>center</wp:align>
            </wp:positionH>
            <wp:positionV relativeFrom="paragraph">
              <wp:posOffset>431389</wp:posOffset>
            </wp:positionV>
            <wp:extent cx="4104005" cy="3468370"/>
            <wp:effectExtent l="0" t="0" r="0" b="0"/>
            <wp:wrapTopAndBottom/>
            <wp:docPr id="19390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84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6568" w:rsidRPr="00FF3C5C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345E7B" w:rsidRPr="00FF3C5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FF3C5C" w:rsidRPr="00FF3C5C">
        <w:rPr>
          <w:rFonts w:ascii="Times New Roman" w:hAnsi="Times New Roman" w:cs="Times New Roman"/>
          <w:b/>
          <w:bCs/>
          <w:noProof/>
          <w:sz w:val="32"/>
          <w:szCs w:val="32"/>
        </w:rPr>
        <w:t>wlan show profile name="WiFi_Name" key=clear</w:t>
      </w:r>
      <w:r w:rsidR="001A6568" w:rsidRPr="00FF3C5C"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52A7EED9" w14:textId="3549DD8B" w:rsidR="00846B91" w:rsidRDefault="00846B91" w:rsidP="001A65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4891B7" w14:textId="54D3AD79" w:rsidR="00FF3C5C" w:rsidRDefault="00FF3C5C" w:rsidP="00FF3C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4D64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D34D64" w:rsidRPr="00D34D64">
        <w:rPr>
          <w:b/>
          <w:bCs/>
        </w:rPr>
        <w:t xml:space="preserve"> </w:t>
      </w:r>
      <w:proofErr w:type="spellStart"/>
      <w:r w:rsidR="00D34D64" w:rsidRPr="00D34D64">
        <w:rPr>
          <w:rFonts w:ascii="Times New Roman" w:hAnsi="Times New Roman" w:cs="Times New Roman"/>
          <w:b/>
          <w:bCs/>
          <w:sz w:val="32"/>
          <w:szCs w:val="32"/>
        </w:rPr>
        <w:t>wlan</w:t>
      </w:r>
      <w:proofErr w:type="spellEnd"/>
      <w:r w:rsidR="00D34D64" w:rsidRPr="00D34D64">
        <w:rPr>
          <w:rFonts w:ascii="Times New Roman" w:hAnsi="Times New Roman" w:cs="Times New Roman"/>
          <w:b/>
          <w:bCs/>
          <w:sz w:val="32"/>
          <w:szCs w:val="32"/>
        </w:rPr>
        <w:t xml:space="preserve"> show drivers</w:t>
      </w:r>
    </w:p>
    <w:p w14:paraId="6E59D349" w14:textId="57B2D1DF" w:rsidR="00A347E1" w:rsidRDefault="00A347E1" w:rsidP="00A347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51E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D410A17" wp14:editId="710B5118">
            <wp:simplePos x="0" y="0"/>
            <wp:positionH relativeFrom="margin">
              <wp:align>center</wp:align>
            </wp:positionH>
            <wp:positionV relativeFrom="paragraph">
              <wp:posOffset>62753</wp:posOffset>
            </wp:positionV>
            <wp:extent cx="4661142" cy="4159624"/>
            <wp:effectExtent l="0" t="0" r="6350" b="0"/>
            <wp:wrapSquare wrapText="bothSides"/>
            <wp:docPr id="14595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86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42" cy="415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D47D1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0FF2072D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41435BAE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194A94BD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67AF46E0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6A956854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51B80E14" w14:textId="77777777" w:rsidR="00A347E1" w:rsidRPr="00A347E1" w:rsidRDefault="00A347E1" w:rsidP="00A347E1">
      <w:pPr>
        <w:rPr>
          <w:rFonts w:ascii="Times New Roman" w:hAnsi="Times New Roman" w:cs="Times New Roman"/>
          <w:sz w:val="32"/>
          <w:szCs w:val="32"/>
        </w:rPr>
      </w:pPr>
    </w:p>
    <w:p w14:paraId="4AECB8E6" w14:textId="77777777" w:rsidR="00A347E1" w:rsidRDefault="00A347E1" w:rsidP="00A347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D5361" w14:textId="77777777" w:rsidR="00A347E1" w:rsidRDefault="00A347E1" w:rsidP="00A347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B66D74" w14:textId="77777777" w:rsidR="00A347E1" w:rsidRDefault="00A347E1" w:rsidP="00A347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2B8CC8" w14:textId="77777777" w:rsidR="00A347E1" w:rsidRDefault="00A347E1" w:rsidP="00A347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57DC0B" w14:textId="77777777" w:rsidR="004346E5" w:rsidRDefault="004346E5" w:rsidP="00A347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87024F" w14:textId="2D84ED9B" w:rsidR="006B035D" w:rsidRDefault="00D014BC" w:rsidP="00D014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035D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E0A7180" wp14:editId="65C0204D">
            <wp:simplePos x="0" y="0"/>
            <wp:positionH relativeFrom="column">
              <wp:posOffset>657599</wp:posOffset>
            </wp:positionH>
            <wp:positionV relativeFrom="paragraph">
              <wp:posOffset>399340</wp:posOffset>
            </wp:positionV>
            <wp:extent cx="4892040" cy="3482340"/>
            <wp:effectExtent l="0" t="0" r="3810" b="3810"/>
            <wp:wrapSquare wrapText="bothSides"/>
            <wp:docPr id="7692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93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46E5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4346E5" w:rsidRPr="004346E5">
        <w:t xml:space="preserve"> </w:t>
      </w:r>
      <w:proofErr w:type="spellStart"/>
      <w:r w:rsidR="004346E5" w:rsidRPr="004346E5">
        <w:rPr>
          <w:rFonts w:ascii="Times New Roman" w:hAnsi="Times New Roman" w:cs="Times New Roman"/>
          <w:b/>
          <w:bCs/>
          <w:sz w:val="32"/>
          <w:szCs w:val="32"/>
        </w:rPr>
        <w:t>wlan</w:t>
      </w:r>
      <w:proofErr w:type="spellEnd"/>
      <w:r w:rsidR="004346E5" w:rsidRPr="004346E5">
        <w:rPr>
          <w:rFonts w:ascii="Times New Roman" w:hAnsi="Times New Roman" w:cs="Times New Roman"/>
          <w:b/>
          <w:bCs/>
          <w:sz w:val="32"/>
          <w:szCs w:val="32"/>
        </w:rPr>
        <w:t xml:space="preserve"> show networks mode=</w:t>
      </w:r>
      <w:proofErr w:type="spellStart"/>
      <w:r w:rsidR="004346E5" w:rsidRPr="004346E5">
        <w:rPr>
          <w:rFonts w:ascii="Times New Roman" w:hAnsi="Times New Roman" w:cs="Times New Roman"/>
          <w:b/>
          <w:bCs/>
          <w:sz w:val="32"/>
          <w:szCs w:val="32"/>
        </w:rPr>
        <w:t>bssid</w:t>
      </w:r>
      <w:proofErr w:type="spellEnd"/>
      <w:r w:rsidR="00A347E1"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01132F4E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46CA4EDD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6DAC0E32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0CD69821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7936B5D9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56831DAC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1072C45F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53FAB5F2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57867245" w14:textId="77777777" w:rsidR="00D014BC" w:rsidRPr="00D014BC" w:rsidRDefault="00D014BC" w:rsidP="00D014BC">
      <w:pPr>
        <w:rPr>
          <w:rFonts w:ascii="Times New Roman" w:hAnsi="Times New Roman" w:cs="Times New Roman"/>
          <w:sz w:val="32"/>
          <w:szCs w:val="32"/>
        </w:rPr>
      </w:pPr>
    </w:p>
    <w:p w14:paraId="6C9246A8" w14:textId="77777777" w:rsidR="00D014BC" w:rsidRDefault="00D014BC" w:rsidP="00D014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AA43D" w14:textId="3BC76EDD" w:rsidR="00D014BC" w:rsidRDefault="00D014BC" w:rsidP="00D014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775">
        <w:rPr>
          <w:rFonts w:ascii="Times New Roman" w:hAnsi="Times New Roman" w:cs="Times New Roman"/>
          <w:b/>
          <w:bCs/>
          <w:sz w:val="32"/>
          <w:szCs w:val="32"/>
        </w:rPr>
        <w:t>11.</w:t>
      </w:r>
      <w:r w:rsidR="00F41775" w:rsidRPr="00F41775">
        <w:rPr>
          <w:b/>
          <w:bCs/>
        </w:rPr>
        <w:t xml:space="preserve"> </w:t>
      </w:r>
      <w:proofErr w:type="spellStart"/>
      <w:r w:rsidR="00F41775" w:rsidRPr="00F41775">
        <w:rPr>
          <w:rFonts w:ascii="Times New Roman" w:hAnsi="Times New Roman" w:cs="Times New Roman"/>
          <w:b/>
          <w:bCs/>
          <w:sz w:val="32"/>
          <w:szCs w:val="32"/>
        </w:rPr>
        <w:t>advfirewall</w:t>
      </w:r>
      <w:proofErr w:type="spellEnd"/>
      <w:r w:rsidR="00F41775" w:rsidRPr="00F41775">
        <w:rPr>
          <w:rFonts w:ascii="Times New Roman" w:hAnsi="Times New Roman" w:cs="Times New Roman"/>
          <w:b/>
          <w:bCs/>
          <w:sz w:val="32"/>
          <w:szCs w:val="32"/>
        </w:rPr>
        <w:t xml:space="preserve"> show </w:t>
      </w:r>
      <w:proofErr w:type="spellStart"/>
      <w:r w:rsidR="00F41775" w:rsidRPr="00F41775">
        <w:rPr>
          <w:rFonts w:ascii="Times New Roman" w:hAnsi="Times New Roman" w:cs="Times New Roman"/>
          <w:b/>
          <w:bCs/>
          <w:sz w:val="32"/>
          <w:szCs w:val="32"/>
        </w:rPr>
        <w:t>currentprofile</w:t>
      </w:r>
      <w:proofErr w:type="spellEnd"/>
    </w:p>
    <w:p w14:paraId="2F2B620B" w14:textId="139111B5" w:rsidR="00F41775" w:rsidRDefault="00873280" w:rsidP="00D014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28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60FC69" wp14:editId="7D0F2B65">
            <wp:extent cx="6291580" cy="3193415"/>
            <wp:effectExtent l="0" t="0" r="0" b="6985"/>
            <wp:docPr id="21211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7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1B8E" w14:textId="51CB0DBD" w:rsidR="00DE0929" w:rsidRDefault="00DC1D50" w:rsidP="00DE09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1D50"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Pr="00DC1D50">
        <w:rPr>
          <w:b/>
          <w:bCs/>
        </w:rPr>
        <w:t xml:space="preserve"> </w:t>
      </w:r>
      <w:proofErr w:type="spellStart"/>
      <w:r w:rsidRPr="00DC1D50">
        <w:rPr>
          <w:rFonts w:ascii="Times New Roman" w:hAnsi="Times New Roman" w:cs="Times New Roman"/>
          <w:b/>
          <w:bCs/>
          <w:sz w:val="32"/>
          <w:szCs w:val="32"/>
        </w:rPr>
        <w:t>advfirewall</w:t>
      </w:r>
      <w:proofErr w:type="spellEnd"/>
      <w:r w:rsidRPr="00DC1D50">
        <w:rPr>
          <w:rFonts w:ascii="Times New Roman" w:hAnsi="Times New Roman" w:cs="Times New Roman"/>
          <w:b/>
          <w:bCs/>
          <w:sz w:val="32"/>
          <w:szCs w:val="32"/>
        </w:rPr>
        <w:t xml:space="preserve"> show </w:t>
      </w:r>
      <w:proofErr w:type="spellStart"/>
      <w:r w:rsidRPr="00DC1D50">
        <w:rPr>
          <w:rFonts w:ascii="Times New Roman" w:hAnsi="Times New Roman" w:cs="Times New Roman"/>
          <w:b/>
          <w:bCs/>
          <w:sz w:val="32"/>
          <w:szCs w:val="32"/>
        </w:rPr>
        <w:t>allprofiles</w:t>
      </w:r>
      <w:proofErr w:type="spellEnd"/>
    </w:p>
    <w:p w14:paraId="36934772" w14:textId="19AB1DDB" w:rsidR="00DC1D50" w:rsidRDefault="00650962" w:rsidP="00650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096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A515AD" wp14:editId="0D9C052E">
            <wp:extent cx="4433570" cy="3935506"/>
            <wp:effectExtent l="0" t="0" r="5080" b="8255"/>
            <wp:docPr id="10434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74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238" cy="394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EA4C" w14:textId="2A069DA9" w:rsidR="007F76E9" w:rsidRDefault="004312AB" w:rsidP="007F76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2A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394464E" wp14:editId="648FCBA9">
            <wp:simplePos x="0" y="0"/>
            <wp:positionH relativeFrom="column">
              <wp:posOffset>525182</wp:posOffset>
            </wp:positionH>
            <wp:positionV relativeFrom="paragraph">
              <wp:posOffset>335765</wp:posOffset>
            </wp:positionV>
            <wp:extent cx="5360628" cy="4123765"/>
            <wp:effectExtent l="0" t="0" r="0" b="0"/>
            <wp:wrapSquare wrapText="bothSides"/>
            <wp:docPr id="9973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72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628" cy="412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76E9" w:rsidRPr="007F76E9">
        <w:rPr>
          <w:rFonts w:ascii="Times New Roman" w:hAnsi="Times New Roman" w:cs="Times New Roman"/>
          <w:b/>
          <w:bCs/>
          <w:sz w:val="32"/>
          <w:szCs w:val="32"/>
        </w:rPr>
        <w:t>13.</w:t>
      </w:r>
      <w:r w:rsidR="007F76E9" w:rsidRPr="007F76E9">
        <w:rPr>
          <w:b/>
          <w:bCs/>
        </w:rPr>
        <w:t xml:space="preserve"> </w:t>
      </w:r>
      <w:r w:rsidR="007F76E9" w:rsidRPr="007F76E9">
        <w:rPr>
          <w:rFonts w:ascii="Times New Roman" w:hAnsi="Times New Roman" w:cs="Times New Roman"/>
          <w:b/>
          <w:bCs/>
          <w:sz w:val="32"/>
          <w:szCs w:val="32"/>
        </w:rPr>
        <w:t>interface ipv4 show route</w:t>
      </w:r>
    </w:p>
    <w:p w14:paraId="579E74D5" w14:textId="5F9674AB" w:rsidR="00CB7B44" w:rsidRDefault="004312AB" w:rsidP="004312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5EC12000" w14:textId="63BEC277" w:rsidR="004312AB" w:rsidRDefault="0003788A" w:rsidP="004312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1513">
        <w:rPr>
          <w:rFonts w:ascii="Times New Roman" w:hAnsi="Times New Roman" w:cs="Times New Roman"/>
          <w:b/>
          <w:bCs/>
          <w:sz w:val="32"/>
          <w:szCs w:val="32"/>
        </w:rPr>
        <w:t xml:space="preserve">14. </w:t>
      </w:r>
      <w:r w:rsidR="001E1513" w:rsidRPr="001E1513">
        <w:rPr>
          <w:rFonts w:ascii="Times New Roman" w:hAnsi="Times New Roman" w:cs="Times New Roman"/>
          <w:b/>
          <w:bCs/>
          <w:sz w:val="32"/>
          <w:szCs w:val="32"/>
        </w:rPr>
        <w:t xml:space="preserve">int </w:t>
      </w:r>
      <w:proofErr w:type="spellStart"/>
      <w:r w:rsidR="001E1513" w:rsidRPr="001E1513">
        <w:rPr>
          <w:rFonts w:ascii="Times New Roman" w:hAnsi="Times New Roman" w:cs="Times New Roman"/>
          <w:b/>
          <w:bCs/>
          <w:sz w:val="32"/>
          <w:szCs w:val="32"/>
        </w:rPr>
        <w:t>tcp</w:t>
      </w:r>
      <w:proofErr w:type="spellEnd"/>
      <w:r w:rsidR="001E1513" w:rsidRPr="001E1513">
        <w:rPr>
          <w:rFonts w:ascii="Times New Roman" w:hAnsi="Times New Roman" w:cs="Times New Roman"/>
          <w:b/>
          <w:bCs/>
          <w:sz w:val="32"/>
          <w:szCs w:val="32"/>
        </w:rPr>
        <w:t xml:space="preserve"> show global</w:t>
      </w:r>
    </w:p>
    <w:p w14:paraId="371544EA" w14:textId="3705216F" w:rsidR="001E1513" w:rsidRDefault="00FD1FC2" w:rsidP="00FD1F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1FC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3C56A0C" wp14:editId="57822653">
            <wp:extent cx="4686706" cy="3436918"/>
            <wp:effectExtent l="0" t="0" r="0" b="0"/>
            <wp:docPr id="14988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7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B91" w14:textId="77777777" w:rsidR="00CF572A" w:rsidRPr="00FD1FC2" w:rsidRDefault="00CF572A" w:rsidP="00FD1FC2">
      <w:pPr>
        <w:rPr>
          <w:rFonts w:ascii="Times New Roman" w:hAnsi="Times New Roman" w:cs="Times New Roman"/>
          <w:sz w:val="32"/>
          <w:szCs w:val="32"/>
        </w:rPr>
      </w:pPr>
    </w:p>
    <w:sectPr w:rsidR="00CF572A" w:rsidRPr="00FD1FC2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8310">
    <w:abstractNumId w:val="1"/>
  </w:num>
  <w:num w:numId="2" w16cid:durableId="7036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C7"/>
    <w:rsid w:val="000362C5"/>
    <w:rsid w:val="0003788A"/>
    <w:rsid w:val="000C2277"/>
    <w:rsid w:val="000C7492"/>
    <w:rsid w:val="000F49DA"/>
    <w:rsid w:val="001A6568"/>
    <w:rsid w:val="001E1513"/>
    <w:rsid w:val="00332384"/>
    <w:rsid w:val="00345098"/>
    <w:rsid w:val="00345E7B"/>
    <w:rsid w:val="004312AB"/>
    <w:rsid w:val="00433C45"/>
    <w:rsid w:val="004346E5"/>
    <w:rsid w:val="004A67BE"/>
    <w:rsid w:val="004B2815"/>
    <w:rsid w:val="00507704"/>
    <w:rsid w:val="00526CB8"/>
    <w:rsid w:val="005373C7"/>
    <w:rsid w:val="005D1669"/>
    <w:rsid w:val="005E0E31"/>
    <w:rsid w:val="005F7F6C"/>
    <w:rsid w:val="00650962"/>
    <w:rsid w:val="00655E50"/>
    <w:rsid w:val="006A5213"/>
    <w:rsid w:val="006B035D"/>
    <w:rsid w:val="006D4DA6"/>
    <w:rsid w:val="006E1FB7"/>
    <w:rsid w:val="007E1750"/>
    <w:rsid w:val="007F76E9"/>
    <w:rsid w:val="00846B91"/>
    <w:rsid w:val="00857344"/>
    <w:rsid w:val="00873280"/>
    <w:rsid w:val="008B7338"/>
    <w:rsid w:val="009045CC"/>
    <w:rsid w:val="00A25E3E"/>
    <w:rsid w:val="00A347E1"/>
    <w:rsid w:val="00A412FD"/>
    <w:rsid w:val="00A870B7"/>
    <w:rsid w:val="00A94B61"/>
    <w:rsid w:val="00AC34CD"/>
    <w:rsid w:val="00B31B58"/>
    <w:rsid w:val="00B31E04"/>
    <w:rsid w:val="00B83D74"/>
    <w:rsid w:val="00BF59B3"/>
    <w:rsid w:val="00C0477E"/>
    <w:rsid w:val="00CB7B44"/>
    <w:rsid w:val="00CD0B40"/>
    <w:rsid w:val="00CF1C1A"/>
    <w:rsid w:val="00CF572A"/>
    <w:rsid w:val="00D014BC"/>
    <w:rsid w:val="00D34D64"/>
    <w:rsid w:val="00D530B4"/>
    <w:rsid w:val="00DB5CC7"/>
    <w:rsid w:val="00DC1D50"/>
    <w:rsid w:val="00DE0929"/>
    <w:rsid w:val="00E9593A"/>
    <w:rsid w:val="00EA51E7"/>
    <w:rsid w:val="00EB6017"/>
    <w:rsid w:val="00F35268"/>
    <w:rsid w:val="00F41775"/>
    <w:rsid w:val="00FC3854"/>
    <w:rsid w:val="00FD1FC2"/>
    <w:rsid w:val="00FF3C5C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8D32"/>
  <w15:chartTrackingRefBased/>
  <w15:docId w15:val="{472ED8FC-7943-47B3-9179-7F20AB08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75</TotalTime>
  <Pages>7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33</cp:revision>
  <dcterms:created xsi:type="dcterms:W3CDTF">2026-08-05T03:17:00Z</dcterms:created>
  <dcterms:modified xsi:type="dcterms:W3CDTF">2026-08-05T04:33:00Z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