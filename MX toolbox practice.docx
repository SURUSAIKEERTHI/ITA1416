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86F" w14:textId="77B961B0" w:rsidR="007A3A9C" w:rsidRPr="00D86736" w:rsidRDefault="007A3A9C" w:rsidP="00D86736">
      <w:pPr>
        <w:tabs>
          <w:tab w:val="left" w:pos="3787"/>
        </w:tabs>
      </w:pPr>
      <w:r w:rsidRPr="007A3A9C">
        <w:rPr>
          <w:rFonts w:ascii="Times New Roman" w:hAnsi="Times New Roman" w:cs="Times New Roman"/>
          <w:sz w:val="44"/>
          <w:szCs w:val="44"/>
        </w:rPr>
        <w:t>MX TOOL BOX</w:t>
      </w:r>
    </w:p>
    <w:p w14:paraId="3A3F6A8A" w14:textId="054850B2" w:rsidR="007A3A9C" w:rsidRDefault="007A3A9C" w:rsidP="007A3A9C">
      <w:pPr>
        <w:tabs>
          <w:tab w:val="left" w:pos="1047"/>
        </w:tabs>
        <w:rPr>
          <w:rFonts w:ascii="Times New Roman" w:hAnsi="Times New Roman" w:cs="Times New Roman"/>
          <w:sz w:val="44"/>
          <w:szCs w:val="44"/>
        </w:rPr>
      </w:pPr>
      <w:r w:rsidRPr="007A3A9C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61C3AF69" wp14:editId="2D33E89E">
            <wp:simplePos x="0" y="0"/>
            <wp:positionH relativeFrom="margin">
              <wp:align>right</wp:align>
            </wp:positionH>
            <wp:positionV relativeFrom="paragraph">
              <wp:posOffset>567401</wp:posOffset>
            </wp:positionV>
            <wp:extent cx="6291580" cy="3399155"/>
            <wp:effectExtent l="0" t="0" r="0" b="0"/>
            <wp:wrapTight wrapText="bothSides">
              <wp:wrapPolygon edited="0">
                <wp:start x="0" y="0"/>
                <wp:lineTo x="0" y="21426"/>
                <wp:lineTo x="21517" y="21426"/>
                <wp:lineTo x="21517" y="0"/>
                <wp:lineTo x="0" y="0"/>
              </wp:wrapPolygon>
            </wp:wrapTight>
            <wp:docPr id="21176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73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4"/>
          <w:szCs w:val="44"/>
        </w:rPr>
        <w:t>1.MX-mailservers</w:t>
      </w:r>
    </w:p>
    <w:p w14:paraId="484C2CEA" w14:textId="77777777" w:rsidR="007A3A9C" w:rsidRP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</w:p>
    <w:p w14:paraId="5ECC04E4" w14:textId="503D6C3D" w:rsid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2.a-</w:t>
      </w:r>
      <w:r w:rsidRPr="007A3A9C">
        <w:rPr>
          <w:rFonts w:ascii="Times New Roman" w:hAnsi="Times New Roman" w:cs="Times New Roman"/>
          <w:sz w:val="44"/>
          <w:szCs w:val="44"/>
        </w:rPr>
        <w:t>IPv4 address associated with the domain</w:t>
      </w:r>
    </w:p>
    <w:p w14:paraId="6C90AA1A" w14:textId="0537CA2C" w:rsidR="007A3A9C" w:rsidRP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  <w:r w:rsidRPr="007A3A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853A8D0" wp14:editId="19A5FF0D">
            <wp:extent cx="6291580" cy="3131185"/>
            <wp:effectExtent l="0" t="0" r="0" b="0"/>
            <wp:docPr id="413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BE3" w14:textId="77777777" w:rsidR="007A3A9C" w:rsidRP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</w:p>
    <w:p w14:paraId="03AD66EE" w14:textId="1A31FBD6" w:rsid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3.aaaa-Ipv6</w:t>
      </w:r>
    </w:p>
    <w:p w14:paraId="0BD14E02" w14:textId="7DCA1B7F" w:rsidR="007A3A9C" w:rsidRP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  <w:r w:rsidRPr="007A3A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D8DD3BE" wp14:editId="3B668068">
            <wp:extent cx="6291580" cy="2999740"/>
            <wp:effectExtent l="0" t="0" r="0" b="0"/>
            <wp:docPr id="1409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7F66" w14:textId="77777777" w:rsidR="007A3A9C" w:rsidRP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</w:p>
    <w:p w14:paraId="00ABD263" w14:textId="11C3C256" w:rsidR="007A3A9C" w:rsidRDefault="009D3421" w:rsidP="007A3A9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4.whois-</w:t>
      </w:r>
      <w:r w:rsidRPr="009D3421">
        <w:rPr>
          <w:rFonts w:ascii="Times New Roman" w:hAnsi="Times New Roman" w:cs="Times New Roman"/>
          <w:sz w:val="44"/>
          <w:szCs w:val="44"/>
        </w:rPr>
        <w:t>Public domain-registration information</w:t>
      </w:r>
    </w:p>
    <w:p w14:paraId="410B88C9" w14:textId="03BF8A6B" w:rsidR="009D3421" w:rsidRPr="007A3A9C" w:rsidRDefault="009D3421" w:rsidP="007A3A9C">
      <w:pPr>
        <w:rPr>
          <w:rFonts w:ascii="Times New Roman" w:hAnsi="Times New Roman" w:cs="Times New Roman"/>
          <w:sz w:val="44"/>
          <w:szCs w:val="44"/>
        </w:rPr>
      </w:pPr>
      <w:r w:rsidRPr="009D3421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62DDF52" wp14:editId="0BCB8F30">
            <wp:extent cx="6291580" cy="3634740"/>
            <wp:effectExtent l="0" t="0" r="0" b="3810"/>
            <wp:docPr id="18145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67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9139" w14:textId="77777777" w:rsidR="007A3A9C" w:rsidRDefault="007A3A9C" w:rsidP="007A3A9C">
      <w:pPr>
        <w:rPr>
          <w:rFonts w:ascii="Times New Roman" w:hAnsi="Times New Roman" w:cs="Times New Roman"/>
          <w:sz w:val="44"/>
          <w:szCs w:val="44"/>
        </w:rPr>
      </w:pPr>
    </w:p>
    <w:p w14:paraId="2F4DE58B" w14:textId="77777777" w:rsidR="009D3421" w:rsidRDefault="009D3421" w:rsidP="007A3A9C">
      <w:pPr>
        <w:rPr>
          <w:rFonts w:ascii="Times New Roman" w:hAnsi="Times New Roman" w:cs="Times New Roman"/>
          <w:sz w:val="44"/>
          <w:szCs w:val="44"/>
        </w:rPr>
      </w:pPr>
    </w:p>
    <w:p w14:paraId="729B2F01" w14:textId="684A05DD" w:rsidR="009D3421" w:rsidRDefault="009D3421" w:rsidP="007A3A9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5.dns</w:t>
      </w:r>
    </w:p>
    <w:p w14:paraId="11E7B0D7" w14:textId="27AB51AD" w:rsidR="009D3421" w:rsidRPr="007A3A9C" w:rsidRDefault="009D3421" w:rsidP="007A3A9C">
      <w:pPr>
        <w:rPr>
          <w:rFonts w:ascii="Times New Roman" w:hAnsi="Times New Roman" w:cs="Times New Roman"/>
          <w:sz w:val="44"/>
          <w:szCs w:val="44"/>
        </w:rPr>
      </w:pPr>
      <w:r w:rsidRPr="009D3421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2691317" wp14:editId="59E46E96">
            <wp:extent cx="6291580" cy="3557270"/>
            <wp:effectExtent l="0" t="0" r="0" b="5080"/>
            <wp:docPr id="9434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26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F44E" w14:textId="219C1FB4" w:rsidR="007A3A9C" w:rsidRDefault="009D3421" w:rsidP="007A3A9C">
      <w:pPr>
        <w:rPr>
          <w:rFonts w:ascii="Times New Roman" w:hAnsi="Times New Roman" w:cs="Times New Roman"/>
          <w:sz w:val="44"/>
          <w:szCs w:val="44"/>
        </w:rPr>
      </w:pPr>
      <w:r w:rsidRPr="009D3421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D78F9FA" wp14:editId="6E96A619">
            <wp:extent cx="6291580" cy="3121660"/>
            <wp:effectExtent l="0" t="0" r="0" b="2540"/>
            <wp:docPr id="14773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27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AFCF" w14:textId="77777777" w:rsidR="009D3421" w:rsidRDefault="009D3421" w:rsidP="009D3421">
      <w:pPr>
        <w:rPr>
          <w:rFonts w:ascii="Times New Roman" w:hAnsi="Times New Roman" w:cs="Times New Roman"/>
          <w:sz w:val="44"/>
          <w:szCs w:val="44"/>
        </w:rPr>
      </w:pPr>
    </w:p>
    <w:p w14:paraId="2683D44E" w14:textId="77777777" w:rsidR="009D3421" w:rsidRDefault="009D3421" w:rsidP="009D3421">
      <w:pPr>
        <w:rPr>
          <w:rFonts w:ascii="Times New Roman" w:hAnsi="Times New Roman" w:cs="Times New Roman"/>
          <w:sz w:val="44"/>
          <w:szCs w:val="44"/>
        </w:rPr>
      </w:pPr>
    </w:p>
    <w:p w14:paraId="5493451D" w14:textId="77777777" w:rsidR="009D3421" w:rsidRDefault="009D3421" w:rsidP="009D3421">
      <w:pPr>
        <w:rPr>
          <w:rFonts w:ascii="Times New Roman" w:hAnsi="Times New Roman" w:cs="Times New Roman"/>
          <w:sz w:val="44"/>
          <w:szCs w:val="44"/>
        </w:rPr>
      </w:pPr>
    </w:p>
    <w:p w14:paraId="1BB45BE7" w14:textId="77777777" w:rsidR="009D3421" w:rsidRDefault="009D3421" w:rsidP="009D3421">
      <w:pPr>
        <w:rPr>
          <w:rFonts w:ascii="Times New Roman" w:hAnsi="Times New Roman" w:cs="Times New Roman"/>
          <w:sz w:val="44"/>
          <w:szCs w:val="44"/>
        </w:rPr>
      </w:pPr>
    </w:p>
    <w:p w14:paraId="79506B47" w14:textId="273BB520" w:rsidR="009D3421" w:rsidRDefault="009D3421" w:rsidP="009D342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6.ptr-</w:t>
      </w:r>
      <w:r w:rsidRPr="009D3421">
        <w:rPr>
          <w:rFonts w:ascii="Times New Roman" w:hAnsi="Times New Roman" w:cs="Times New Roman"/>
          <w:sz w:val="44"/>
          <w:szCs w:val="44"/>
        </w:rPr>
        <w:t>Reverse DNS/hostname associated with an IP</w:t>
      </w:r>
    </w:p>
    <w:p w14:paraId="78BF007B" w14:textId="298D874F" w:rsidR="008B32F7" w:rsidRDefault="008B32F7" w:rsidP="009D3421">
      <w:pPr>
        <w:rPr>
          <w:rFonts w:ascii="Times New Roman" w:hAnsi="Times New Roman" w:cs="Times New Roman"/>
          <w:sz w:val="44"/>
          <w:szCs w:val="44"/>
        </w:rPr>
      </w:pPr>
      <w:r w:rsidRPr="008B32F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58CA164" wp14:editId="18C1B56B">
            <wp:extent cx="6291580" cy="3531870"/>
            <wp:effectExtent l="0" t="0" r="0" b="0"/>
            <wp:docPr id="2453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C6A4" w14:textId="0B12CFA1" w:rsidR="008B32F7" w:rsidRPr="008B32F7" w:rsidRDefault="008B32F7" w:rsidP="008B32F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44"/>
          <w:szCs w:val="44"/>
        </w:rPr>
        <w:t>7.blacklist-</w:t>
      </w:r>
      <w:r w:rsidRPr="008B32F7">
        <w:rPr>
          <w:rFonts w:ascii="Times New Roman" w:hAnsi="Times New Roman" w:cs="Times New Roman"/>
          <w:sz w:val="36"/>
          <w:szCs w:val="36"/>
        </w:rPr>
        <w:t>Checks whether the IP/domain appears on supported blocklists</w:t>
      </w:r>
    </w:p>
    <w:p w14:paraId="59792A45" w14:textId="351EEFCC" w:rsidR="008B32F7" w:rsidRDefault="008B32F7" w:rsidP="008B32F7">
      <w:pPr>
        <w:rPr>
          <w:rFonts w:ascii="Times New Roman" w:hAnsi="Times New Roman" w:cs="Times New Roman"/>
          <w:sz w:val="44"/>
          <w:szCs w:val="44"/>
        </w:rPr>
      </w:pPr>
    </w:p>
    <w:p w14:paraId="79B7BD8C" w14:textId="7074AD93" w:rsidR="008B32F7" w:rsidRDefault="008B32F7" w:rsidP="008B32F7">
      <w:pPr>
        <w:rPr>
          <w:rFonts w:ascii="Times New Roman" w:hAnsi="Times New Roman" w:cs="Times New Roman"/>
          <w:sz w:val="44"/>
          <w:szCs w:val="44"/>
        </w:rPr>
      </w:pPr>
      <w:r w:rsidRPr="008B32F7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733E088" wp14:editId="2A8A2455">
            <wp:extent cx="6291580" cy="3550920"/>
            <wp:effectExtent l="0" t="0" r="0" b="0"/>
            <wp:docPr id="136847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7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FCC1" w14:textId="4E9F64AF" w:rsidR="008B32F7" w:rsidRDefault="008B32F7" w:rsidP="008B32F7">
      <w:pPr>
        <w:rPr>
          <w:rFonts w:ascii="Times New Roman" w:hAnsi="Times New Roman" w:cs="Times New Roman"/>
          <w:sz w:val="44"/>
          <w:szCs w:val="44"/>
          <w:lang w:val="en-IN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8.SPF-</w:t>
      </w:r>
      <w:r w:rsidRPr="008B32F7">
        <w:rPr>
          <w:rFonts w:ascii="Times New Roman" w:hAnsi="Times New Roman" w:cs="Times New Roman"/>
          <w:sz w:val="44"/>
          <w:szCs w:val="44"/>
          <w:lang w:val="en-IN"/>
        </w:rPr>
        <w:t xml:space="preserve"> SPF email authentication configuration</w:t>
      </w:r>
    </w:p>
    <w:p w14:paraId="335F3ABE" w14:textId="77777777" w:rsidR="0007542F" w:rsidRDefault="0007542F" w:rsidP="008B32F7">
      <w:pPr>
        <w:rPr>
          <w:rFonts w:ascii="Times New Roman" w:hAnsi="Times New Roman" w:cs="Times New Roman"/>
          <w:sz w:val="44"/>
          <w:szCs w:val="44"/>
          <w:lang w:val="en-IN"/>
        </w:rPr>
      </w:pPr>
    </w:p>
    <w:p w14:paraId="66008983" w14:textId="64E0B4D1" w:rsidR="0007542F" w:rsidRDefault="00535FE2" w:rsidP="008B32F7">
      <w:pPr>
        <w:rPr>
          <w:rFonts w:ascii="Times New Roman" w:hAnsi="Times New Roman" w:cs="Times New Roman"/>
          <w:sz w:val="44"/>
          <w:szCs w:val="44"/>
          <w:lang w:val="en-IN"/>
        </w:rPr>
      </w:pPr>
      <w:r w:rsidRPr="002A5E5C">
        <w:rPr>
          <w:noProof/>
        </w:rPr>
        <w:drawing>
          <wp:anchor distT="0" distB="0" distL="114300" distR="114300" simplePos="0" relativeHeight="251660288" behindDoc="0" locked="0" layoutInCell="1" allowOverlap="1" wp14:anchorId="5C3E138B" wp14:editId="6ECF1987">
            <wp:simplePos x="0" y="0"/>
            <wp:positionH relativeFrom="column">
              <wp:posOffset>343460</wp:posOffset>
            </wp:positionH>
            <wp:positionV relativeFrom="paragraph">
              <wp:posOffset>2801583</wp:posOffset>
            </wp:positionV>
            <wp:extent cx="4679315" cy="2625090"/>
            <wp:effectExtent l="0" t="0" r="6985" b="3810"/>
            <wp:wrapTopAndBottom/>
            <wp:docPr id="15653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850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542F" w:rsidRPr="0007542F">
        <w:rPr>
          <w:rFonts w:ascii="Times New Roman" w:hAnsi="Times New Roman" w:cs="Times New Roman"/>
          <w:noProof/>
          <w:sz w:val="44"/>
          <w:szCs w:val="44"/>
          <w:lang w:val="en-IN"/>
        </w:rPr>
        <w:drawing>
          <wp:inline distT="0" distB="0" distL="0" distR="0" wp14:anchorId="2A57C39B" wp14:editId="090B8DE1">
            <wp:extent cx="5279786" cy="2519083"/>
            <wp:effectExtent l="0" t="0" r="0" b="0"/>
            <wp:docPr id="17427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11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547" cy="25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B43" w14:textId="0D15EA4B" w:rsidR="008B32F7" w:rsidRPr="008B32F7" w:rsidRDefault="00D86736" w:rsidP="008B32F7">
      <w:pPr>
        <w:rPr>
          <w:rFonts w:ascii="Times New Roman" w:hAnsi="Times New Roman" w:cs="Times New Roman"/>
          <w:sz w:val="44"/>
          <w:szCs w:val="44"/>
        </w:rPr>
      </w:pPr>
      <w:r w:rsidRPr="002A5E5C">
        <w:rPr>
          <w:noProof/>
        </w:rPr>
        <w:drawing>
          <wp:anchor distT="0" distB="0" distL="114300" distR="114300" simplePos="0" relativeHeight="251661312" behindDoc="0" locked="0" layoutInCell="1" allowOverlap="1" wp14:anchorId="45B22DD0" wp14:editId="533A40AE">
            <wp:simplePos x="0" y="0"/>
            <wp:positionH relativeFrom="column">
              <wp:posOffset>30069</wp:posOffset>
            </wp:positionH>
            <wp:positionV relativeFrom="paragraph">
              <wp:posOffset>3266664</wp:posOffset>
            </wp:positionV>
            <wp:extent cx="6291580" cy="2275205"/>
            <wp:effectExtent l="0" t="0" r="0" b="0"/>
            <wp:wrapTopAndBottom/>
            <wp:docPr id="201140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0965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B32F7" w:rsidRPr="008B32F7" w14:paraId="2F5315B9" w14:textId="77777777" w:rsidTr="00D26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3BB2" w14:textId="27BC6925" w:rsidR="008B32F7" w:rsidRPr="008B32F7" w:rsidRDefault="008B32F7" w:rsidP="00D26F28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</w:p>
        </w:tc>
      </w:tr>
    </w:tbl>
    <w:p w14:paraId="1318A1F4" w14:textId="56EEBEDF" w:rsidR="00535FE2" w:rsidRDefault="00D86736" w:rsidP="008B32F7">
      <w:pPr>
        <w:rPr>
          <w:rFonts w:ascii="Times New Roman" w:hAnsi="Times New Roman" w:cs="Times New Roman"/>
          <w:sz w:val="44"/>
          <w:szCs w:val="44"/>
          <w:lang w:val="en-IN"/>
        </w:rPr>
      </w:pPr>
      <w:r w:rsidRPr="002A5E5C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A991A2" wp14:editId="09C1AEC1">
            <wp:simplePos x="0" y="0"/>
            <wp:positionH relativeFrom="column">
              <wp:posOffset>-59578</wp:posOffset>
            </wp:positionH>
            <wp:positionV relativeFrom="paragraph">
              <wp:posOffset>149</wp:posOffset>
            </wp:positionV>
            <wp:extent cx="6291580" cy="3385185"/>
            <wp:effectExtent l="0" t="0" r="0" b="5715"/>
            <wp:wrapTopAndBottom/>
            <wp:docPr id="2149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6731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E58E1" w14:textId="3963F8A9" w:rsidR="00535FE2" w:rsidRDefault="00535FE2" w:rsidP="008B32F7">
      <w:pPr>
        <w:rPr>
          <w:rFonts w:ascii="Times New Roman" w:hAnsi="Times New Roman" w:cs="Times New Roman"/>
          <w:sz w:val="44"/>
          <w:szCs w:val="44"/>
          <w:lang w:val="en-IN"/>
        </w:rPr>
      </w:pPr>
    </w:p>
    <w:p w14:paraId="7753D1F4" w14:textId="4B474F80" w:rsidR="008B32F7" w:rsidRPr="008B32F7" w:rsidRDefault="00D86736" w:rsidP="008B32F7">
      <w:pPr>
        <w:rPr>
          <w:rFonts w:ascii="Times New Roman" w:hAnsi="Times New Roman" w:cs="Times New Roman"/>
          <w:vanish/>
          <w:sz w:val="44"/>
          <w:szCs w:val="44"/>
          <w:lang w:val="en-IN"/>
        </w:rPr>
      </w:pPr>
      <w:r w:rsidRPr="00C224C4">
        <w:rPr>
          <w:noProof/>
        </w:rPr>
        <w:drawing>
          <wp:anchor distT="0" distB="0" distL="114300" distR="114300" simplePos="0" relativeHeight="251663360" behindDoc="1" locked="0" layoutInCell="1" allowOverlap="1" wp14:anchorId="71BF43F8" wp14:editId="441FF833">
            <wp:simplePos x="0" y="0"/>
            <wp:positionH relativeFrom="margin">
              <wp:posOffset>152400</wp:posOffset>
            </wp:positionH>
            <wp:positionV relativeFrom="paragraph">
              <wp:posOffset>164017</wp:posOffset>
            </wp:positionV>
            <wp:extent cx="5378450" cy="3950970"/>
            <wp:effectExtent l="0" t="0" r="0" b="0"/>
            <wp:wrapTight wrapText="bothSides">
              <wp:wrapPolygon edited="0">
                <wp:start x="0" y="0"/>
                <wp:lineTo x="0" y="21454"/>
                <wp:lineTo x="21498" y="21454"/>
                <wp:lineTo x="21498" y="0"/>
                <wp:lineTo x="0" y="0"/>
              </wp:wrapPolygon>
            </wp:wrapTight>
            <wp:docPr id="964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440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6D831" w14:textId="621568E1" w:rsid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58159CA8" w14:textId="26CB30BB" w:rsid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34B09151" w14:textId="635E1463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20A6886C" w14:textId="77777777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50404167" w14:textId="77777777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19837990" w14:textId="1E5AC6C0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7038BAB4" w14:textId="77777777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2872FAE3" w14:textId="4F37B154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  <w:r w:rsidRPr="00C224C4">
        <w:rPr>
          <w:noProof/>
        </w:rPr>
        <w:lastRenderedPageBreak/>
        <w:drawing>
          <wp:inline distT="0" distB="0" distL="0" distR="0" wp14:anchorId="269AB364" wp14:editId="6F6553B1">
            <wp:extent cx="6291580" cy="3134995"/>
            <wp:effectExtent l="0" t="0" r="0" b="8255"/>
            <wp:docPr id="39512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4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88B7" w14:textId="77777777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736A175A" w14:textId="77777777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p w14:paraId="7966E7CA" w14:textId="18352AC5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  <w:r w:rsidRPr="0047530D">
        <w:rPr>
          <w:noProof/>
        </w:rPr>
        <w:drawing>
          <wp:anchor distT="0" distB="0" distL="114300" distR="114300" simplePos="0" relativeHeight="251665408" behindDoc="0" locked="0" layoutInCell="1" allowOverlap="1" wp14:anchorId="5F377487" wp14:editId="3ABBF6EA">
            <wp:simplePos x="0" y="0"/>
            <wp:positionH relativeFrom="column">
              <wp:posOffset>-32460</wp:posOffset>
            </wp:positionH>
            <wp:positionV relativeFrom="paragraph">
              <wp:posOffset>684231</wp:posOffset>
            </wp:positionV>
            <wp:extent cx="6291580" cy="3806190"/>
            <wp:effectExtent l="0" t="0" r="0" b="3810"/>
            <wp:wrapTopAndBottom/>
            <wp:docPr id="394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05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AFB7C" w14:textId="3F46BFB4" w:rsidR="00D86736" w:rsidRPr="00D86736" w:rsidRDefault="00D86736" w:rsidP="00D86736">
      <w:pPr>
        <w:rPr>
          <w:rFonts w:ascii="Times New Roman" w:hAnsi="Times New Roman" w:cs="Times New Roman"/>
          <w:sz w:val="44"/>
          <w:szCs w:val="44"/>
        </w:rPr>
      </w:pPr>
    </w:p>
    <w:sectPr w:rsidR="00D86736" w:rsidRPr="00D86736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8310">
    <w:abstractNumId w:val="1"/>
  </w:num>
  <w:num w:numId="2" w16cid:durableId="7036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C4"/>
    <w:rsid w:val="000362C5"/>
    <w:rsid w:val="0007542F"/>
    <w:rsid w:val="000C7492"/>
    <w:rsid w:val="000F49DA"/>
    <w:rsid w:val="00193F9B"/>
    <w:rsid w:val="001D59FC"/>
    <w:rsid w:val="001E0519"/>
    <w:rsid w:val="002A5E5C"/>
    <w:rsid w:val="00345098"/>
    <w:rsid w:val="00433C45"/>
    <w:rsid w:val="0047530D"/>
    <w:rsid w:val="00486201"/>
    <w:rsid w:val="004A67BE"/>
    <w:rsid w:val="004B2815"/>
    <w:rsid w:val="00507704"/>
    <w:rsid w:val="00526CB8"/>
    <w:rsid w:val="00535FE2"/>
    <w:rsid w:val="005F7F6C"/>
    <w:rsid w:val="006A5213"/>
    <w:rsid w:val="006D4DA6"/>
    <w:rsid w:val="006E1FB7"/>
    <w:rsid w:val="007A3A9C"/>
    <w:rsid w:val="007E1750"/>
    <w:rsid w:val="00857344"/>
    <w:rsid w:val="00892583"/>
    <w:rsid w:val="008B32F7"/>
    <w:rsid w:val="008B7338"/>
    <w:rsid w:val="008C20DB"/>
    <w:rsid w:val="008F35BA"/>
    <w:rsid w:val="009D3421"/>
    <w:rsid w:val="00A25E3E"/>
    <w:rsid w:val="00A412FD"/>
    <w:rsid w:val="00A870B7"/>
    <w:rsid w:val="00A94B61"/>
    <w:rsid w:val="00AC34CD"/>
    <w:rsid w:val="00B4717A"/>
    <w:rsid w:val="00B83D74"/>
    <w:rsid w:val="00B91243"/>
    <w:rsid w:val="00BA37E7"/>
    <w:rsid w:val="00C224C4"/>
    <w:rsid w:val="00CD0B40"/>
    <w:rsid w:val="00CF1C1A"/>
    <w:rsid w:val="00D86736"/>
    <w:rsid w:val="00DB5CC7"/>
    <w:rsid w:val="00E9593A"/>
    <w:rsid w:val="00EB6017"/>
    <w:rsid w:val="00F35268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1B4F"/>
  <w15:chartTrackingRefBased/>
  <w15:docId w15:val="{49276E93-9A4A-4B62-BA38-76365D0D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31</TotalTime>
  <Pages>7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10</cp:revision>
  <dcterms:created xsi:type="dcterms:W3CDTF">2026-07-21T17:01:00Z</dcterms:created>
  <dcterms:modified xsi:type="dcterms:W3CDTF">2026-08-05T06:17:00Z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