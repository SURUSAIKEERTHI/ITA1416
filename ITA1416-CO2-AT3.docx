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47C5" w14:textId="77777777" w:rsidR="00980E98" w:rsidRPr="00827157" w:rsidRDefault="00980E98" w:rsidP="00980E98">
      <w:pPr>
        <w:rPr>
          <w:rFonts w:ascii="Times New Roman" w:hAnsi="Times New Roman" w:cs="Times New Roman"/>
          <w:lang w:val="en-IN"/>
        </w:rPr>
      </w:pPr>
      <w:r w:rsidRPr="00827157">
        <w:rPr>
          <w:rFonts w:ascii="Times New Roman" w:hAnsi="Times New Roman" w:cs="Times New Roman"/>
          <w:noProof/>
          <w:lang w:val="en-IN"/>
        </w:rPr>
        <w:drawing>
          <wp:anchor distT="0" distB="0" distL="114300" distR="114300" simplePos="0" relativeHeight="251659264" behindDoc="0" locked="0" layoutInCell="1" allowOverlap="0" wp14:anchorId="3EBDD154" wp14:editId="13145B42">
            <wp:simplePos x="0" y="0"/>
            <wp:positionH relativeFrom="column">
              <wp:posOffset>782782</wp:posOffset>
            </wp:positionH>
            <wp:positionV relativeFrom="paragraph">
              <wp:posOffset>6928</wp:posOffset>
            </wp:positionV>
            <wp:extent cx="4962525" cy="914400"/>
            <wp:effectExtent l="0" t="0" r="9525" b="0"/>
            <wp:wrapSquare wrapText="bothSides"/>
            <wp:docPr id="202560750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1052A" w14:textId="77777777" w:rsidR="00980E98" w:rsidRPr="00827157" w:rsidRDefault="00980E98" w:rsidP="00980E98">
      <w:pPr>
        <w:rPr>
          <w:rFonts w:ascii="Times New Roman" w:hAnsi="Times New Roman" w:cs="Times New Roman"/>
          <w:lang w:val="en-IN"/>
        </w:rPr>
      </w:pPr>
      <w:r w:rsidRPr="00827157">
        <w:rPr>
          <w:rFonts w:ascii="Times New Roman" w:hAnsi="Times New Roman" w:cs="Times New Roman"/>
          <w:lang w:val="en-IN"/>
        </w:rPr>
        <w:t xml:space="preserve"> </w:t>
      </w:r>
    </w:p>
    <w:p w14:paraId="625009BA" w14:textId="77777777" w:rsidR="00980E98" w:rsidRPr="00827157" w:rsidRDefault="00980E98" w:rsidP="00980E98">
      <w:pPr>
        <w:rPr>
          <w:rFonts w:ascii="Times New Roman" w:hAnsi="Times New Roman" w:cs="Times New Roman"/>
          <w:lang w:val="en-IN"/>
        </w:rPr>
      </w:pPr>
      <w:r w:rsidRPr="00827157">
        <w:rPr>
          <w:rFonts w:ascii="Times New Roman" w:hAnsi="Times New Roman" w:cs="Times New Roman"/>
          <w:lang w:val="en-IN"/>
        </w:rPr>
        <w:t xml:space="preserve"> </w:t>
      </w:r>
    </w:p>
    <w:p w14:paraId="33920CDF" w14:textId="77777777" w:rsidR="00980E98" w:rsidRPr="00827157" w:rsidRDefault="00980E98" w:rsidP="00980E98">
      <w:pPr>
        <w:rPr>
          <w:rFonts w:ascii="Times New Roman" w:hAnsi="Times New Roman" w:cs="Times New Roman"/>
          <w:lang w:val="en-IN"/>
        </w:rPr>
      </w:pPr>
      <w:r w:rsidRPr="00827157">
        <w:rPr>
          <w:rFonts w:ascii="Times New Roman" w:hAnsi="Times New Roman" w:cs="Times New Roman"/>
          <w:lang w:val="en-IN"/>
        </w:rPr>
        <w:t xml:space="preserve"> </w:t>
      </w:r>
    </w:p>
    <w:p w14:paraId="05049ADC" w14:textId="77777777" w:rsidR="00980E98" w:rsidRPr="00827157" w:rsidRDefault="00980E98" w:rsidP="00980E98">
      <w:pPr>
        <w:jc w:val="center"/>
        <w:rPr>
          <w:rFonts w:ascii="Times New Roman" w:hAnsi="Times New Roman" w:cs="Times New Roman"/>
          <w:lang w:val="en-IN"/>
        </w:rPr>
      </w:pPr>
      <w:r>
        <w:rPr>
          <w:rFonts w:ascii="Times New Roman" w:hAnsi="Times New Roman" w:cs="Times New Roman"/>
          <w:lang w:val="en-IN"/>
        </w:rPr>
        <w:t>ITA1416-ETHICAL HACKING</w:t>
      </w:r>
    </w:p>
    <w:p w14:paraId="1CB5A737" w14:textId="77777777" w:rsidR="00980E98" w:rsidRPr="00827157" w:rsidRDefault="00980E98" w:rsidP="00980E98">
      <w:pPr>
        <w:jc w:val="center"/>
        <w:rPr>
          <w:rFonts w:ascii="Times New Roman" w:hAnsi="Times New Roman" w:cs="Times New Roman"/>
          <w:i/>
          <w:iCs/>
          <w:lang w:val="en-IN"/>
        </w:rPr>
      </w:pPr>
    </w:p>
    <w:p w14:paraId="7FDCB2C8" w14:textId="77777777" w:rsidR="00980E98" w:rsidRPr="003F419C" w:rsidRDefault="00980E98" w:rsidP="00980E98">
      <w:pPr>
        <w:rPr>
          <w:rFonts w:ascii="Times New Roman" w:hAnsi="Times New Roman" w:cs="Times New Roman"/>
          <w:sz w:val="28"/>
          <w:szCs w:val="28"/>
        </w:rPr>
      </w:pPr>
      <w:r w:rsidRPr="003F419C">
        <w:rPr>
          <w:rFonts w:ascii="Times New Roman" w:hAnsi="Times New Roman" w:cs="Times New Roman"/>
          <w:sz w:val="28"/>
          <w:szCs w:val="28"/>
        </w:rPr>
        <w:t>Code of Conduct:</w:t>
      </w:r>
    </w:p>
    <w:p w14:paraId="50C39FA3" w14:textId="77777777" w:rsidR="00980E98" w:rsidRPr="00A13DC2" w:rsidRDefault="00980E98" w:rsidP="00980E98">
      <w:pPr>
        <w:jc w:val="both"/>
        <w:rPr>
          <w:rFonts w:ascii="Times New Roman" w:hAnsi="Times New Roman" w:cs="Times New Roman"/>
          <w:sz w:val="28"/>
          <w:szCs w:val="28"/>
          <w:lang w:val="en-IN"/>
        </w:rPr>
      </w:pPr>
      <w:r w:rsidRPr="00A13DC2">
        <w:rPr>
          <w:rFonts w:ascii="Times New Roman" w:hAnsi="Times New Roman" w:cs="Times New Roman"/>
          <w:sz w:val="28"/>
          <w:szCs w:val="28"/>
        </w:rPr>
        <w:t xml:space="preserve">I </w:t>
      </w:r>
      <w:r w:rsidRPr="00A13DC2">
        <w:rPr>
          <w:rFonts w:ascii="Times New Roman" w:hAnsi="Times New Roman" w:cs="Times New Roman"/>
          <w:b/>
          <w:bCs/>
          <w:sz w:val="28"/>
          <w:szCs w:val="28"/>
          <w:u w:val="single"/>
          <w:lang w:val="en-IN"/>
        </w:rPr>
        <w:t>SURU SAI KEERTHI [192424368]</w:t>
      </w:r>
      <w:r w:rsidRPr="00A13DC2">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A13DC2">
        <w:rPr>
          <w:rFonts w:ascii="Times New Roman" w:hAnsi="Times New Roman" w:cs="Times New Roman"/>
          <w:sz w:val="28"/>
          <w:szCs w:val="28"/>
        </w:rPr>
        <w:t>(Name / Reg. No) certify that this submission is</w:t>
      </w:r>
    </w:p>
    <w:p w14:paraId="7BD00927" w14:textId="77777777" w:rsidR="00980E98" w:rsidRPr="00A13DC2" w:rsidRDefault="00980E98" w:rsidP="00980E98">
      <w:pPr>
        <w:jc w:val="both"/>
        <w:rPr>
          <w:rFonts w:ascii="Times New Roman" w:hAnsi="Times New Roman" w:cs="Times New Roman"/>
          <w:sz w:val="28"/>
          <w:szCs w:val="28"/>
        </w:rPr>
      </w:pPr>
      <w:r w:rsidRPr="00A13DC2">
        <w:rPr>
          <w:rFonts w:ascii="Times New Roman" w:hAnsi="Times New Roman" w:cs="Times New Roman"/>
          <w:sz w:val="28"/>
          <w:szCs w:val="28"/>
        </w:rPr>
        <w:t>my original work and that I have adhered to the guidelines specified for this assessment. I understand that any violation of academic integrity rules will result in disciplinary action.</w:t>
      </w:r>
    </w:p>
    <w:p w14:paraId="76FC0E4F" w14:textId="77777777" w:rsidR="00980E98" w:rsidRDefault="00980E98" w:rsidP="00980E98">
      <w:pPr>
        <w:rPr>
          <w:rFonts w:ascii="Times New Roman" w:hAnsi="Times New Roman" w:cs="Times New Roman"/>
          <w:sz w:val="28"/>
          <w:szCs w:val="28"/>
        </w:rPr>
      </w:pPr>
      <w:r w:rsidRPr="003F419C">
        <w:rPr>
          <w:rFonts w:ascii="Times New Roman" w:hAnsi="Times New Roman" w:cs="Times New Roman"/>
          <w:sz w:val="28"/>
          <w:szCs w:val="28"/>
        </w:rPr>
        <w:t>Signature of the student:</w:t>
      </w:r>
      <w:r>
        <w:rPr>
          <w:rFonts w:ascii="Times New Roman" w:hAnsi="Times New Roman" w:cs="Times New Roman"/>
          <w:sz w:val="28"/>
          <w:szCs w:val="28"/>
        </w:rPr>
        <w:t xml:space="preserve"> S. SAI  KEERTHI</w:t>
      </w:r>
    </w:p>
    <w:p w14:paraId="4F372B6C" w14:textId="77777777" w:rsidR="00980E98" w:rsidRPr="00980E98" w:rsidRDefault="00980E98" w:rsidP="00980E98">
      <w:pPr>
        <w:jc w:val="center"/>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Question 1</w:t>
      </w:r>
    </w:p>
    <w:p w14:paraId="1289A90D" w14:textId="77777777" w:rsidR="00980E98" w:rsidRPr="00980E98" w:rsidRDefault="00980E98" w:rsidP="00980E98">
      <w:pPr>
        <w:jc w:val="both"/>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Scenario:</w:t>
      </w:r>
    </w:p>
    <w:p w14:paraId="462710E5" w14:textId="4BE73B92"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 student performs foot</w:t>
      </w:r>
      <w:r w:rsidRPr="00980E98">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using Google Dorks but constructs queries without operators like site:, filetype:, or quotation marks. As a result, the search results include unrelated websites and irrelevant documents. The student proceeds with analysis using this incorrect data.</w:t>
      </w:r>
    </w:p>
    <w:p w14:paraId="63BFEB5E"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Question:</w:t>
      </w:r>
    </w:p>
    <w:p w14:paraId="54B56E9B" w14:textId="4F43663B"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Identify the error in query formulation and explain why improper search syntax leads to inaccurate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Demonstrate how to correct the search query using proper operators and refine results for accurate intelligence gathering.</w:t>
      </w:r>
    </w:p>
    <w:p w14:paraId="4F611B02"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Answer</w:t>
      </w:r>
    </w:p>
    <w:p w14:paraId="5B55E860"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Error Identification</w:t>
      </w:r>
    </w:p>
    <w:p w14:paraId="09C0A41D" w14:textId="67B5D6F3"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failed to use advanced Google search operators while performing search engine foot</w:t>
      </w:r>
      <w:r w:rsidRPr="00980E98">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 xml:space="preserve">printing. Without operators such as site:, filetype:, intitle:, </w:t>
      </w:r>
      <w:proofErr w:type="spellStart"/>
      <w:r w:rsidRPr="00980E98">
        <w:rPr>
          <w:rFonts w:ascii="Times New Roman" w:hAnsi="Times New Roman" w:cs="Times New Roman"/>
          <w:sz w:val="24"/>
          <w:szCs w:val="24"/>
          <w:lang w:val="en-IN"/>
        </w:rPr>
        <w:t>inurl</w:t>
      </w:r>
      <w:proofErr w:type="spellEnd"/>
      <w:r w:rsidRPr="00980E98">
        <w:rPr>
          <w:rFonts w:ascii="Times New Roman" w:hAnsi="Times New Roman" w:cs="Times New Roman"/>
          <w:sz w:val="24"/>
          <w:szCs w:val="24"/>
          <w:lang w:val="en-IN"/>
        </w:rPr>
        <w:t>:, and quotation marks, the search engine returns broad and unrelated results.</w:t>
      </w:r>
    </w:p>
    <w:p w14:paraId="3E649BF7"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Root Cause Analysis</w:t>
      </w:r>
    </w:p>
    <w:p w14:paraId="34C02BBF"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Improper search syntax causes:</w:t>
      </w:r>
    </w:p>
    <w:p w14:paraId="4B5B1022" w14:textId="77777777" w:rsidR="00980E98" w:rsidRPr="00980E98" w:rsidRDefault="00980E98" w:rsidP="00980E98">
      <w:pPr>
        <w:numPr>
          <w:ilvl w:val="0"/>
          <w:numId w:val="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Irrelevant search results.</w:t>
      </w:r>
    </w:p>
    <w:p w14:paraId="7F86C8B5" w14:textId="77777777" w:rsidR="00980E98" w:rsidRPr="00980E98" w:rsidRDefault="00980E98" w:rsidP="00980E98">
      <w:pPr>
        <w:numPr>
          <w:ilvl w:val="0"/>
          <w:numId w:val="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Difficulty finding organization-specific information.</w:t>
      </w:r>
    </w:p>
    <w:p w14:paraId="70CEB838" w14:textId="77777777" w:rsidR="00980E98" w:rsidRPr="00980E98" w:rsidRDefault="00980E98" w:rsidP="00980E98">
      <w:pPr>
        <w:numPr>
          <w:ilvl w:val="0"/>
          <w:numId w:val="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Collection of inaccurate or outdated data.</w:t>
      </w:r>
    </w:p>
    <w:p w14:paraId="457E2EE9" w14:textId="77777777" w:rsidR="00980E98" w:rsidRPr="00980E98" w:rsidRDefault="00980E98" w:rsidP="00980E98">
      <w:pPr>
        <w:numPr>
          <w:ilvl w:val="0"/>
          <w:numId w:val="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Increased time for analysis.</w:t>
      </w:r>
    </w:p>
    <w:p w14:paraId="14DA7025" w14:textId="77777777" w:rsidR="00980E98" w:rsidRPr="00980E98" w:rsidRDefault="00980E98" w:rsidP="00980E98">
      <w:pPr>
        <w:numPr>
          <w:ilvl w:val="0"/>
          <w:numId w:val="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Poor decision-making during reconnaissance.</w:t>
      </w:r>
    </w:p>
    <w:p w14:paraId="1B0D0A91"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lastRenderedPageBreak/>
        <w:t>Correction &amp; Justification</w:t>
      </w:r>
    </w:p>
    <w:p w14:paraId="5E5B2F52"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should use advanced search operators to narrow the search.</w:t>
      </w:r>
    </w:p>
    <w:p w14:paraId="6B33440A"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b/>
          <w:bCs/>
          <w:sz w:val="24"/>
          <w:szCs w:val="24"/>
          <w:lang w:val="en-IN"/>
        </w:rPr>
        <w:t>Examples:</w:t>
      </w:r>
    </w:p>
    <w:p w14:paraId="28C61903"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site:example.com</w:t>
      </w:r>
    </w:p>
    <w:p w14:paraId="52BA58C9"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(Search only within the target website)</w:t>
      </w:r>
    </w:p>
    <w:p w14:paraId="51ED08E9"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site:example.com </w:t>
      </w:r>
      <w:proofErr w:type="spellStart"/>
      <w:r w:rsidRPr="00980E98">
        <w:rPr>
          <w:rFonts w:ascii="Times New Roman" w:hAnsi="Times New Roman" w:cs="Times New Roman"/>
          <w:sz w:val="24"/>
          <w:szCs w:val="24"/>
          <w:lang w:val="en-IN"/>
        </w:rPr>
        <w:t>filetype:pdf</w:t>
      </w:r>
      <w:proofErr w:type="spellEnd"/>
    </w:p>
    <w:p w14:paraId="0D7BB015"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(Find PDF documents)</w:t>
      </w:r>
    </w:p>
    <w:p w14:paraId="5D1EDC82"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site:example.com "employee directory"</w:t>
      </w:r>
    </w:p>
    <w:p w14:paraId="03FE60FD"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(Search for the exact phrase)</w:t>
      </w:r>
    </w:p>
    <w:p w14:paraId="50DB83C1"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site:example.com </w:t>
      </w:r>
      <w:proofErr w:type="spellStart"/>
      <w:r w:rsidRPr="00980E98">
        <w:rPr>
          <w:rFonts w:ascii="Times New Roman" w:hAnsi="Times New Roman" w:cs="Times New Roman"/>
          <w:sz w:val="24"/>
          <w:szCs w:val="24"/>
          <w:lang w:val="en-IN"/>
        </w:rPr>
        <w:t>inurl:login</w:t>
      </w:r>
      <w:proofErr w:type="spellEnd"/>
    </w:p>
    <w:p w14:paraId="105A65A6"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(Locate login pages)</w:t>
      </w:r>
    </w:p>
    <w:p w14:paraId="76FA3F4F"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Using these operators improves search accuracy and reduces irrelevant results.</w:t>
      </w:r>
    </w:p>
    <w:p w14:paraId="795BA7C4"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Application of Concepts</w:t>
      </w:r>
    </w:p>
    <w:p w14:paraId="4C4003F6"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Proper Google Dorking helps ethical hackers gather publicly available information such as:</w:t>
      </w:r>
    </w:p>
    <w:p w14:paraId="4EE4D4A6" w14:textId="77777777" w:rsidR="00980E98" w:rsidRPr="00980E98" w:rsidRDefault="00980E98" w:rsidP="00980E98">
      <w:pPr>
        <w:numPr>
          <w:ilvl w:val="0"/>
          <w:numId w:val="4"/>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Public documents</w:t>
      </w:r>
    </w:p>
    <w:p w14:paraId="3BBECDCE" w14:textId="77777777" w:rsidR="00980E98" w:rsidRPr="00980E98" w:rsidRDefault="00980E98" w:rsidP="00980E98">
      <w:pPr>
        <w:numPr>
          <w:ilvl w:val="0"/>
          <w:numId w:val="4"/>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Employee directories</w:t>
      </w:r>
    </w:p>
    <w:p w14:paraId="21EA2816" w14:textId="77777777" w:rsidR="00980E98" w:rsidRPr="00980E98" w:rsidRDefault="00980E98" w:rsidP="00980E98">
      <w:pPr>
        <w:numPr>
          <w:ilvl w:val="0"/>
          <w:numId w:val="4"/>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Login portals</w:t>
      </w:r>
    </w:p>
    <w:p w14:paraId="2F109C13" w14:textId="77777777" w:rsidR="00980E98" w:rsidRPr="00980E98" w:rsidRDefault="00980E98" w:rsidP="00980E98">
      <w:pPr>
        <w:numPr>
          <w:ilvl w:val="0"/>
          <w:numId w:val="4"/>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Technical manuals</w:t>
      </w:r>
    </w:p>
    <w:p w14:paraId="2B4054B4" w14:textId="77777777" w:rsidR="00980E98" w:rsidRPr="00980E98" w:rsidRDefault="00980E98" w:rsidP="00980E98">
      <w:pPr>
        <w:numPr>
          <w:ilvl w:val="0"/>
          <w:numId w:val="4"/>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Contact information</w:t>
      </w:r>
    </w:p>
    <w:p w14:paraId="5DFE4206"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This information supports passive reconnaissance and helps identify potential security risks without directly interacting with the target.</w:t>
      </w:r>
    </w:p>
    <w:p w14:paraId="7E37C8B4"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Conclusion</w:t>
      </w:r>
    </w:p>
    <w:p w14:paraId="3D1B8A24"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The student's mistake was using incorrect search syntax. Advanced Google search operators provide accurate, organization-specific results, making </w:t>
      </w:r>
      <w:proofErr w:type="spellStart"/>
      <w:r w:rsidRPr="00980E98">
        <w:rPr>
          <w:rFonts w:ascii="Times New Roman" w:hAnsi="Times New Roman" w:cs="Times New Roman"/>
          <w:sz w:val="24"/>
          <w:szCs w:val="24"/>
          <w:lang w:val="en-IN"/>
        </w:rPr>
        <w:t>footprinting</w:t>
      </w:r>
      <w:proofErr w:type="spellEnd"/>
      <w:r w:rsidRPr="00980E98">
        <w:rPr>
          <w:rFonts w:ascii="Times New Roman" w:hAnsi="Times New Roman" w:cs="Times New Roman"/>
          <w:sz w:val="24"/>
          <w:szCs w:val="24"/>
          <w:lang w:val="en-IN"/>
        </w:rPr>
        <w:t xml:space="preserve"> more efficient and reliable. Ethical hackers should always use proper search operators and verify collected information before analysis.</w:t>
      </w:r>
    </w:p>
    <w:p w14:paraId="774BCA0A" w14:textId="77777777" w:rsidR="00980E98" w:rsidRPr="00980E98" w:rsidRDefault="00980E98" w:rsidP="00980E98">
      <w:pPr>
        <w:jc w:val="center"/>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Question 2</w:t>
      </w:r>
    </w:p>
    <w:p w14:paraId="3192D94B" w14:textId="77777777" w:rsidR="00980E98" w:rsidRPr="00980E98" w:rsidRDefault="00980E98" w:rsidP="00980E98">
      <w:pPr>
        <w:jc w:val="both"/>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Scenario:</w:t>
      </w:r>
    </w:p>
    <w:p w14:paraId="69A6EF3B"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While conducting competitive intelligence, a student gathers company data from blogs and unofficial forums without verifying authenticity. The collected information includes outdated employee details and incorrect organizational structure.</w:t>
      </w:r>
    </w:p>
    <w:p w14:paraId="4434943B"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Question:</w:t>
      </w:r>
    </w:p>
    <w:p w14:paraId="3027878E"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lastRenderedPageBreak/>
        <w:t>Identify the mistake in source validation and explain why unreliable data affects decision-making. Recommend methods to verify information using official sources such as company websites, LinkedIn, and government databases.</w:t>
      </w:r>
    </w:p>
    <w:p w14:paraId="7788308B"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Answer</w:t>
      </w:r>
    </w:p>
    <w:p w14:paraId="3EBB3C28"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Error Identification</w:t>
      </w:r>
    </w:p>
    <w:p w14:paraId="2FFFA785"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The student relied on </w:t>
      </w:r>
      <w:r w:rsidRPr="00980E98">
        <w:rPr>
          <w:rFonts w:ascii="Times New Roman" w:hAnsi="Times New Roman" w:cs="Times New Roman"/>
          <w:b/>
          <w:bCs/>
          <w:sz w:val="24"/>
          <w:szCs w:val="24"/>
          <w:lang w:val="en-IN"/>
        </w:rPr>
        <w:t>unofficial and unverified sources</w:t>
      </w:r>
      <w:r w:rsidRPr="00980E98">
        <w:rPr>
          <w:rFonts w:ascii="Times New Roman" w:hAnsi="Times New Roman" w:cs="Times New Roman"/>
          <w:sz w:val="24"/>
          <w:szCs w:val="24"/>
          <w:lang w:val="en-IN"/>
        </w:rPr>
        <w:t xml:space="preserve"> such as blogs and forums without checking their authenticity. This resulted in collecting inaccurate and outdated information.</w:t>
      </w:r>
    </w:p>
    <w:p w14:paraId="7DCA5CC0"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Root Cause Analysis</w:t>
      </w:r>
    </w:p>
    <w:p w14:paraId="57551DDF"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Using unreliable sources can lead to:</w:t>
      </w:r>
    </w:p>
    <w:p w14:paraId="7767D20B" w14:textId="77777777" w:rsidR="00980E98" w:rsidRPr="00980E98" w:rsidRDefault="00980E98" w:rsidP="00980E98">
      <w:pPr>
        <w:numPr>
          <w:ilvl w:val="0"/>
          <w:numId w:val="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Incorrect employee information.</w:t>
      </w:r>
    </w:p>
    <w:p w14:paraId="64F1EE9F" w14:textId="77777777" w:rsidR="00980E98" w:rsidRPr="00980E98" w:rsidRDefault="00980E98" w:rsidP="00980E98">
      <w:pPr>
        <w:numPr>
          <w:ilvl w:val="0"/>
          <w:numId w:val="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Outdated organizational structure.</w:t>
      </w:r>
    </w:p>
    <w:p w14:paraId="305C4911" w14:textId="77777777" w:rsidR="00980E98" w:rsidRPr="00980E98" w:rsidRDefault="00980E98" w:rsidP="00980E98">
      <w:pPr>
        <w:numPr>
          <w:ilvl w:val="0"/>
          <w:numId w:val="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False assumptions about the company.</w:t>
      </w:r>
    </w:p>
    <w:p w14:paraId="5F6BDBF4" w14:textId="77777777" w:rsidR="00980E98" w:rsidRPr="00980E98" w:rsidRDefault="00980E98" w:rsidP="00980E98">
      <w:pPr>
        <w:numPr>
          <w:ilvl w:val="0"/>
          <w:numId w:val="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Poor security assessment and decision-making.</w:t>
      </w:r>
    </w:p>
    <w:p w14:paraId="47E2041F" w14:textId="77777777" w:rsidR="00980E98" w:rsidRPr="00980E98" w:rsidRDefault="00980E98" w:rsidP="00980E98">
      <w:pPr>
        <w:numPr>
          <w:ilvl w:val="0"/>
          <w:numId w:val="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Wasted time </w:t>
      </w:r>
      <w:proofErr w:type="spellStart"/>
      <w:r w:rsidRPr="00980E98">
        <w:rPr>
          <w:rFonts w:ascii="Times New Roman" w:hAnsi="Times New Roman" w:cs="Times New Roman"/>
          <w:sz w:val="24"/>
          <w:szCs w:val="24"/>
          <w:lang w:val="en-IN"/>
        </w:rPr>
        <w:t>analyzing</w:t>
      </w:r>
      <w:proofErr w:type="spellEnd"/>
      <w:r w:rsidRPr="00980E98">
        <w:rPr>
          <w:rFonts w:ascii="Times New Roman" w:hAnsi="Times New Roman" w:cs="Times New Roman"/>
          <w:sz w:val="24"/>
          <w:szCs w:val="24"/>
          <w:lang w:val="en-IN"/>
        </w:rPr>
        <w:t xml:space="preserve"> inaccurate data.</w:t>
      </w:r>
    </w:p>
    <w:p w14:paraId="44C4E2FE"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Correction &amp; Justification</w:t>
      </w:r>
    </w:p>
    <w:p w14:paraId="5044F9EC"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The student should verify information using </w:t>
      </w:r>
      <w:r w:rsidRPr="00980E98">
        <w:rPr>
          <w:rFonts w:ascii="Times New Roman" w:hAnsi="Times New Roman" w:cs="Times New Roman"/>
          <w:b/>
          <w:bCs/>
          <w:sz w:val="24"/>
          <w:szCs w:val="24"/>
          <w:lang w:val="en-IN"/>
        </w:rPr>
        <w:t>trusted and official sources</w:t>
      </w:r>
      <w:r w:rsidRPr="00980E98">
        <w:rPr>
          <w:rFonts w:ascii="Times New Roman" w:hAnsi="Times New Roman" w:cs="Times New Roman"/>
          <w:sz w:val="24"/>
          <w:szCs w:val="24"/>
          <w:lang w:val="en-IN"/>
        </w:rPr>
        <w:t>, such as:</w:t>
      </w:r>
    </w:p>
    <w:p w14:paraId="0134AFCD"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Official company website</w:t>
      </w:r>
    </w:p>
    <w:p w14:paraId="5D48EF83"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Company LinkedIn page</w:t>
      </w:r>
    </w:p>
    <w:p w14:paraId="52195C97"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Government business databases</w:t>
      </w:r>
    </w:p>
    <w:p w14:paraId="3201F6A8"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Company annual reports</w:t>
      </w:r>
    </w:p>
    <w:p w14:paraId="106050CB"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Official press releases</w:t>
      </w:r>
    </w:p>
    <w:p w14:paraId="5A083357" w14:textId="77777777" w:rsidR="00980E98" w:rsidRPr="00980E98" w:rsidRDefault="00980E98" w:rsidP="00980E98">
      <w:pPr>
        <w:numPr>
          <w:ilvl w:val="0"/>
          <w:numId w:val="6"/>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Trusted cybersecurity websites</w:t>
      </w:r>
    </w:p>
    <w:p w14:paraId="07A68845"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Cross-checking information from multiple reliable sources improves accuracy and ensures valid intelligence.</w:t>
      </w:r>
    </w:p>
    <w:p w14:paraId="1AC6759E"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Application of Concepts</w:t>
      </w:r>
    </w:p>
    <w:p w14:paraId="4A9AEADE"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Verified competitive intelligence helps ethical hackers:</w:t>
      </w:r>
    </w:p>
    <w:p w14:paraId="34311087" w14:textId="77777777" w:rsidR="00980E98" w:rsidRPr="00980E98" w:rsidRDefault="00980E98" w:rsidP="00980E98">
      <w:pPr>
        <w:numPr>
          <w:ilvl w:val="0"/>
          <w:numId w:val="7"/>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Understand the organization's structure.</w:t>
      </w:r>
    </w:p>
    <w:p w14:paraId="5953E8A1" w14:textId="77777777" w:rsidR="00980E98" w:rsidRPr="00980E98" w:rsidRDefault="00980E98" w:rsidP="00980E98">
      <w:pPr>
        <w:numPr>
          <w:ilvl w:val="0"/>
          <w:numId w:val="7"/>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Identify current technologies and services.</w:t>
      </w:r>
    </w:p>
    <w:p w14:paraId="03103D50" w14:textId="77777777" w:rsidR="00980E98" w:rsidRPr="00980E98" w:rsidRDefault="00980E98" w:rsidP="00980E98">
      <w:pPr>
        <w:numPr>
          <w:ilvl w:val="0"/>
          <w:numId w:val="7"/>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Perform accurate risk assessments.</w:t>
      </w:r>
    </w:p>
    <w:p w14:paraId="210CCADB" w14:textId="77777777" w:rsidR="00980E98" w:rsidRPr="00980E98" w:rsidRDefault="00980E98" w:rsidP="00980E98">
      <w:pPr>
        <w:numPr>
          <w:ilvl w:val="0"/>
          <w:numId w:val="7"/>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Improve security planning and decision-making.</w:t>
      </w:r>
    </w:p>
    <w:p w14:paraId="24EC0763" w14:textId="77777777" w:rsidR="00980E98" w:rsidRDefault="00980E98" w:rsidP="00980E98">
      <w:pPr>
        <w:jc w:val="both"/>
        <w:rPr>
          <w:rFonts w:ascii="Times New Roman" w:hAnsi="Times New Roman" w:cs="Times New Roman"/>
          <w:b/>
          <w:bCs/>
          <w:sz w:val="24"/>
          <w:szCs w:val="24"/>
          <w:lang w:val="en-IN"/>
        </w:rPr>
      </w:pPr>
    </w:p>
    <w:p w14:paraId="053E1EB4" w14:textId="77777777" w:rsidR="00980E98" w:rsidRDefault="00980E98" w:rsidP="00980E98">
      <w:pPr>
        <w:jc w:val="both"/>
        <w:rPr>
          <w:rFonts w:ascii="Times New Roman" w:hAnsi="Times New Roman" w:cs="Times New Roman"/>
          <w:b/>
          <w:bCs/>
          <w:sz w:val="24"/>
          <w:szCs w:val="24"/>
          <w:lang w:val="en-IN"/>
        </w:rPr>
      </w:pPr>
    </w:p>
    <w:p w14:paraId="3A61056C" w14:textId="77777777" w:rsidR="00980E98" w:rsidRDefault="00980E98" w:rsidP="00980E98">
      <w:pPr>
        <w:jc w:val="both"/>
        <w:rPr>
          <w:rFonts w:ascii="Times New Roman" w:hAnsi="Times New Roman" w:cs="Times New Roman"/>
          <w:b/>
          <w:bCs/>
          <w:sz w:val="24"/>
          <w:szCs w:val="24"/>
          <w:lang w:val="en-IN"/>
        </w:rPr>
      </w:pPr>
    </w:p>
    <w:p w14:paraId="02CEEE29" w14:textId="3B2CA274"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lastRenderedPageBreak/>
        <w:t>Conclusion</w:t>
      </w:r>
    </w:p>
    <w:p w14:paraId="579340A8" w14:textId="34744E5C"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student's mistake was failing to validate information from reliable sources. Ethical hackers should always collect intelligence from official and trustworthy sources to ensure accurate, up-to-date, and reliable information during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and competitive intelligence gathering.</w:t>
      </w:r>
      <w:r>
        <w:rPr>
          <w:rFonts w:ascii="Times New Roman" w:hAnsi="Times New Roman" w:cs="Times New Roman"/>
          <w:sz w:val="24"/>
          <w:szCs w:val="24"/>
          <w:lang w:val="en-IN"/>
        </w:rPr>
        <w:t xml:space="preserve"> </w:t>
      </w:r>
    </w:p>
    <w:p w14:paraId="447E3981" w14:textId="77777777" w:rsidR="00980E98" w:rsidRPr="00980E98" w:rsidRDefault="00980E98" w:rsidP="00980E98">
      <w:pPr>
        <w:jc w:val="center"/>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Question 3</w:t>
      </w:r>
    </w:p>
    <w:p w14:paraId="3970ECEB" w14:textId="77777777" w:rsidR="00980E98" w:rsidRPr="00980E98" w:rsidRDefault="00980E98" w:rsidP="00980E98">
      <w:pPr>
        <w:jc w:val="both"/>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Scenario:</w:t>
      </w:r>
    </w:p>
    <w:p w14:paraId="3C3DD228" w14:textId="4158A94F"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 student directly starts active scanning on a target organization without performing passive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such as WHOIS lookup and search engine analysis. This results in detection alerts being triggered.</w:t>
      </w:r>
    </w:p>
    <w:p w14:paraId="2AB419C1"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Question:</w:t>
      </w:r>
    </w:p>
    <w:p w14:paraId="5A4CD70E" w14:textId="016423DB"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Identify the mistake in reconnaissance methodology and explain why passive reconnaissance is critical. Suggest the correct sequence of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steps.</w:t>
      </w:r>
    </w:p>
    <w:p w14:paraId="50E31B09"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Answer</w:t>
      </w:r>
    </w:p>
    <w:p w14:paraId="33911823"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Error Identification</w:t>
      </w:r>
    </w:p>
    <w:p w14:paraId="6057D7D2"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The student skipped the </w:t>
      </w:r>
      <w:r w:rsidRPr="00980E98">
        <w:rPr>
          <w:rFonts w:ascii="Times New Roman" w:hAnsi="Times New Roman" w:cs="Times New Roman"/>
          <w:b/>
          <w:bCs/>
          <w:sz w:val="24"/>
          <w:szCs w:val="24"/>
          <w:lang w:val="en-IN"/>
        </w:rPr>
        <w:t>passive reconnaissance</w:t>
      </w:r>
      <w:r w:rsidRPr="00980E98">
        <w:rPr>
          <w:rFonts w:ascii="Times New Roman" w:hAnsi="Times New Roman" w:cs="Times New Roman"/>
          <w:sz w:val="24"/>
          <w:szCs w:val="24"/>
          <w:lang w:val="en-IN"/>
        </w:rPr>
        <w:t xml:space="preserve"> phase and immediately started </w:t>
      </w:r>
      <w:r w:rsidRPr="00980E98">
        <w:rPr>
          <w:rFonts w:ascii="Times New Roman" w:hAnsi="Times New Roman" w:cs="Times New Roman"/>
          <w:b/>
          <w:bCs/>
          <w:sz w:val="24"/>
          <w:szCs w:val="24"/>
          <w:lang w:val="en-IN"/>
        </w:rPr>
        <w:t>active scanning</w:t>
      </w:r>
      <w:r w:rsidRPr="00980E98">
        <w:rPr>
          <w:rFonts w:ascii="Times New Roman" w:hAnsi="Times New Roman" w:cs="Times New Roman"/>
          <w:sz w:val="24"/>
          <w:szCs w:val="24"/>
          <w:lang w:val="en-IN"/>
        </w:rPr>
        <w:t>. This caused the target's security systems to detect the scanning activity.</w:t>
      </w:r>
    </w:p>
    <w:p w14:paraId="24FF7CB7"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Root Cause Analysis</w:t>
      </w:r>
    </w:p>
    <w:p w14:paraId="786041C2"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Active scanning sends network requests to the target, which can:</w:t>
      </w:r>
    </w:p>
    <w:p w14:paraId="1FC7A20B" w14:textId="77777777" w:rsidR="00980E98" w:rsidRPr="00980E98" w:rsidRDefault="00980E98" w:rsidP="00980E98">
      <w:pPr>
        <w:numPr>
          <w:ilvl w:val="0"/>
          <w:numId w:val="8"/>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Trigger firewalls and Intrusion Detection Systems (IDS/IPS).</w:t>
      </w:r>
    </w:p>
    <w:p w14:paraId="48A04F7F" w14:textId="77777777" w:rsidR="00980E98" w:rsidRPr="00980E98" w:rsidRDefault="00980E98" w:rsidP="00980E98">
      <w:pPr>
        <w:numPr>
          <w:ilvl w:val="0"/>
          <w:numId w:val="8"/>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Alert security administrators.</w:t>
      </w:r>
    </w:p>
    <w:p w14:paraId="49168A43" w14:textId="77777777" w:rsidR="00980E98" w:rsidRPr="00980E98" w:rsidRDefault="00980E98" w:rsidP="00980E98">
      <w:pPr>
        <w:numPr>
          <w:ilvl w:val="0"/>
          <w:numId w:val="8"/>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Reveal the presence of the tester.</w:t>
      </w:r>
    </w:p>
    <w:p w14:paraId="00C2FEFD" w14:textId="77777777" w:rsidR="00980E98" w:rsidRPr="00980E98" w:rsidRDefault="00980E98" w:rsidP="00980E98">
      <w:pPr>
        <w:numPr>
          <w:ilvl w:val="0"/>
          <w:numId w:val="8"/>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Increase the risk of incomplete or unsuccessful reconnaissance.</w:t>
      </w:r>
    </w:p>
    <w:p w14:paraId="53BCF0CC"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Passive reconnaissance avoids these issues by collecting publicly available information without directly interacting with the target.</w:t>
      </w:r>
    </w:p>
    <w:p w14:paraId="126EA77E"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Correction &amp; Justification</w:t>
      </w:r>
    </w:p>
    <w:p w14:paraId="3A1C427F" w14:textId="79C0281A"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correct sequence of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is:</w:t>
      </w:r>
    </w:p>
    <w:p w14:paraId="692FE50A" w14:textId="5BCF5958"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Search Engine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(Google Dorks)</w:t>
      </w:r>
    </w:p>
    <w:p w14:paraId="6D72A7D7"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WHOIS Lookup</w:t>
      </w:r>
    </w:p>
    <w:p w14:paraId="629DE2EE"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DNS Enumeration</w:t>
      </w:r>
    </w:p>
    <w:p w14:paraId="5E17C02B"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Competitive Intelligence Gathering</w:t>
      </w:r>
    </w:p>
    <w:p w14:paraId="50340730"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 xml:space="preserve">Technology Identification (e.g., </w:t>
      </w:r>
      <w:proofErr w:type="spellStart"/>
      <w:r w:rsidRPr="00980E98">
        <w:rPr>
          <w:rFonts w:ascii="Times New Roman" w:hAnsi="Times New Roman" w:cs="Times New Roman"/>
          <w:sz w:val="24"/>
          <w:szCs w:val="24"/>
          <w:lang w:val="en-IN"/>
        </w:rPr>
        <w:t>BuiltWith</w:t>
      </w:r>
      <w:proofErr w:type="spellEnd"/>
      <w:r w:rsidRPr="00980E98">
        <w:rPr>
          <w:rFonts w:ascii="Times New Roman" w:hAnsi="Times New Roman" w:cs="Times New Roman"/>
          <w:sz w:val="24"/>
          <w:szCs w:val="24"/>
          <w:lang w:val="en-IN"/>
        </w:rPr>
        <w:t>)</w:t>
      </w:r>
    </w:p>
    <w:p w14:paraId="7704A6E8"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Public Document and Metadata Analysis</w:t>
      </w:r>
    </w:p>
    <w:p w14:paraId="088416C2" w14:textId="77777777" w:rsidR="00980E98" w:rsidRPr="00980E98" w:rsidRDefault="00980E98" w:rsidP="00980E98">
      <w:pPr>
        <w:numPr>
          <w:ilvl w:val="0"/>
          <w:numId w:val="9"/>
        </w:numPr>
        <w:jc w:val="both"/>
        <w:rPr>
          <w:rFonts w:ascii="Times New Roman" w:hAnsi="Times New Roman" w:cs="Times New Roman"/>
          <w:sz w:val="24"/>
          <w:szCs w:val="24"/>
          <w:lang w:val="en-IN"/>
        </w:rPr>
      </w:pPr>
      <w:r w:rsidRPr="00980E98">
        <w:rPr>
          <w:rFonts w:ascii="Times New Roman" w:hAnsi="Times New Roman" w:cs="Times New Roman"/>
          <w:b/>
          <w:bCs/>
          <w:sz w:val="24"/>
          <w:szCs w:val="24"/>
          <w:lang w:val="en-IN"/>
        </w:rPr>
        <w:t>Only then</w:t>
      </w:r>
      <w:r w:rsidRPr="00980E98">
        <w:rPr>
          <w:rFonts w:ascii="Times New Roman" w:hAnsi="Times New Roman" w:cs="Times New Roman"/>
          <w:sz w:val="24"/>
          <w:szCs w:val="24"/>
          <w:lang w:val="en-IN"/>
        </w:rPr>
        <w:t>, if authorized, perform Active Scanning.</w:t>
      </w:r>
    </w:p>
    <w:p w14:paraId="4E69C959"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Following this sequence reduces detection and provides better information before active testing.</w:t>
      </w:r>
    </w:p>
    <w:p w14:paraId="4B5E3000"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lastRenderedPageBreak/>
        <w:t>Application of Concepts</w:t>
      </w:r>
    </w:p>
    <w:p w14:paraId="77645394"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Passive reconnaissance helps collect:</w:t>
      </w:r>
    </w:p>
    <w:p w14:paraId="5EE73DF7"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Domain information</w:t>
      </w:r>
    </w:p>
    <w:p w14:paraId="68410777"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IP addresses</w:t>
      </w:r>
    </w:p>
    <w:p w14:paraId="21C85F29"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DNS records</w:t>
      </w:r>
    </w:p>
    <w:p w14:paraId="1EF77632"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Employee details</w:t>
      </w:r>
    </w:p>
    <w:p w14:paraId="167E2EE3"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Technology stack</w:t>
      </w:r>
    </w:p>
    <w:p w14:paraId="01D98253" w14:textId="77777777" w:rsidR="00980E98" w:rsidRPr="00980E98" w:rsidRDefault="00980E98" w:rsidP="00980E98">
      <w:pPr>
        <w:numPr>
          <w:ilvl w:val="0"/>
          <w:numId w:val="10"/>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Public documents</w:t>
      </w:r>
    </w:p>
    <w:p w14:paraId="1069650D"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This information enables more accurate and efficient security assessments while minimizing operational impact.</w:t>
      </w:r>
    </w:p>
    <w:p w14:paraId="36564E5C"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Conclusion</w:t>
      </w:r>
    </w:p>
    <w:p w14:paraId="2808F777" w14:textId="3CA35990" w:rsid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student's mistake was starting active scanning without first performing passive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Ethical hackers should always begin with passive reconnaissance to gather publicly available information, reduce detection, and improve the effectiveness of authorized security assessments.</w:t>
      </w:r>
    </w:p>
    <w:p w14:paraId="18E389FD" w14:textId="77777777" w:rsidR="00980E98" w:rsidRPr="00980E98" w:rsidRDefault="00980E98" w:rsidP="00980E98">
      <w:pPr>
        <w:jc w:val="center"/>
        <w:rPr>
          <w:rFonts w:ascii="Times New Roman" w:hAnsi="Times New Roman" w:cs="Times New Roman"/>
          <w:b/>
          <w:bCs/>
          <w:sz w:val="40"/>
          <w:szCs w:val="40"/>
          <w:lang w:val="en-IN"/>
        </w:rPr>
      </w:pPr>
      <w:r w:rsidRPr="00980E98">
        <w:rPr>
          <w:rFonts w:ascii="Times New Roman" w:hAnsi="Times New Roman" w:cs="Times New Roman"/>
          <w:b/>
          <w:bCs/>
          <w:sz w:val="40"/>
          <w:szCs w:val="40"/>
          <w:lang w:val="en-IN"/>
        </w:rPr>
        <w:t>Question 4</w:t>
      </w:r>
    </w:p>
    <w:p w14:paraId="6C3174BE" w14:textId="77777777" w:rsidR="00980E98" w:rsidRPr="00980E98" w:rsidRDefault="00980E98" w:rsidP="00980E98">
      <w:pPr>
        <w:rPr>
          <w:rFonts w:ascii="Times New Roman" w:hAnsi="Times New Roman" w:cs="Times New Roman"/>
          <w:b/>
          <w:bCs/>
          <w:sz w:val="40"/>
          <w:szCs w:val="40"/>
          <w:lang w:val="en-IN"/>
        </w:rPr>
      </w:pPr>
      <w:r w:rsidRPr="00980E98">
        <w:rPr>
          <w:rFonts w:ascii="Times New Roman" w:hAnsi="Times New Roman" w:cs="Times New Roman"/>
          <w:b/>
          <w:bCs/>
          <w:sz w:val="40"/>
          <w:szCs w:val="40"/>
          <w:lang w:val="en-IN"/>
        </w:rPr>
        <w:t>Scenario:</w:t>
      </w:r>
    </w:p>
    <w:p w14:paraId="405881F4"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 student performs a WHOIS lookup but only records the domain name and registrar details, ignoring the expiry date, administrative contacts, and name servers.</w:t>
      </w:r>
    </w:p>
    <w:p w14:paraId="1E7E3AE5"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Question:</w:t>
      </w:r>
    </w:p>
    <w:p w14:paraId="6BA62114"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Identify the missing components and explain how these fields provide useful security insights. Suggest how proper WHOIS analysis can reveal vulnerabilities.</w:t>
      </w:r>
    </w:p>
    <w:p w14:paraId="5F4FFDD1"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Answer</w:t>
      </w:r>
    </w:p>
    <w:p w14:paraId="1AC91704"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Error Identification</w:t>
      </w:r>
    </w:p>
    <w:p w14:paraId="2F84B0FF"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recorded only the domain name and registrar, while ignoring important WHOIS fields such as the domain expiry date, administrative/technical contacts (if publicly available), name servers, registration date, and last updated date.</w:t>
      </w:r>
    </w:p>
    <w:p w14:paraId="1086F77D"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Root Cause Analysis</w:t>
      </w:r>
    </w:p>
    <w:p w14:paraId="24D12983" w14:textId="2B3F0DED"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Ignoring these fields results in incomplete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and may overlook important security-related information. A proper WHOIS analysis provides a better understanding of the organization's domain management and DNS infrastructure.</w:t>
      </w:r>
    </w:p>
    <w:p w14:paraId="07325BC9"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Correction &amp; Justification</w:t>
      </w:r>
    </w:p>
    <w:p w14:paraId="31F7F5A7"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should record all relevant WHOIS information, including:</w:t>
      </w:r>
    </w:p>
    <w:p w14:paraId="1097D406"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Domain Name</w:t>
      </w:r>
    </w:p>
    <w:p w14:paraId="2BADA12E"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Registrar</w:t>
      </w:r>
    </w:p>
    <w:p w14:paraId="3F0D21A0"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lastRenderedPageBreak/>
        <w:t>Registration Date</w:t>
      </w:r>
    </w:p>
    <w:p w14:paraId="75CFCEA3"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Expiry Date</w:t>
      </w:r>
    </w:p>
    <w:p w14:paraId="40374969"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Last Updated Date</w:t>
      </w:r>
    </w:p>
    <w:p w14:paraId="24082746"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Name Servers (NS)</w:t>
      </w:r>
    </w:p>
    <w:p w14:paraId="67D77202"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Administrative Contact (if publicly available)</w:t>
      </w:r>
    </w:p>
    <w:p w14:paraId="4F3D9ECD"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Technical Contact (if publicly available)</w:t>
      </w:r>
    </w:p>
    <w:p w14:paraId="0A0203C8" w14:textId="77777777" w:rsidR="00980E98" w:rsidRPr="00980E98" w:rsidRDefault="00980E98" w:rsidP="00980E98">
      <w:pPr>
        <w:numPr>
          <w:ilvl w:val="0"/>
          <w:numId w:val="11"/>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Domain Status</w:t>
      </w:r>
    </w:p>
    <w:p w14:paraId="0A57B2F3"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These details help build a complete profile of the target organization's internet presence.</w:t>
      </w:r>
    </w:p>
    <w:p w14:paraId="6178DCF5"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Application of Concepts</w:t>
      </w:r>
    </w:p>
    <w:p w14:paraId="74C1842F"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Proper WHOIS analysis helps identify:</w:t>
      </w:r>
    </w:p>
    <w:p w14:paraId="3EF8EF78" w14:textId="77777777" w:rsidR="00980E98" w:rsidRPr="00980E98" w:rsidRDefault="00980E98" w:rsidP="00980E98">
      <w:pPr>
        <w:numPr>
          <w:ilvl w:val="0"/>
          <w:numId w:val="12"/>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Domain ownership and registration details.</w:t>
      </w:r>
    </w:p>
    <w:p w14:paraId="6F0793C0" w14:textId="77777777" w:rsidR="00980E98" w:rsidRPr="00980E98" w:rsidRDefault="00980E98" w:rsidP="00980E98">
      <w:pPr>
        <w:numPr>
          <w:ilvl w:val="0"/>
          <w:numId w:val="12"/>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DNS infrastructure through name servers.</w:t>
      </w:r>
    </w:p>
    <w:p w14:paraId="10BC1FB1" w14:textId="77777777" w:rsidR="00980E98" w:rsidRPr="00980E98" w:rsidRDefault="00980E98" w:rsidP="00980E98">
      <w:pPr>
        <w:numPr>
          <w:ilvl w:val="0"/>
          <w:numId w:val="12"/>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Domain expiry dates that require monitoring.</w:t>
      </w:r>
    </w:p>
    <w:p w14:paraId="1C18955B" w14:textId="77777777" w:rsidR="00980E98" w:rsidRPr="00980E98" w:rsidRDefault="00980E98" w:rsidP="00980E98">
      <w:pPr>
        <w:numPr>
          <w:ilvl w:val="0"/>
          <w:numId w:val="12"/>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Third-party service providers.</w:t>
      </w:r>
    </w:p>
    <w:p w14:paraId="7626858B" w14:textId="77777777" w:rsidR="00980E98" w:rsidRPr="00980E98" w:rsidRDefault="00980E98" w:rsidP="00980E98">
      <w:pPr>
        <w:numPr>
          <w:ilvl w:val="0"/>
          <w:numId w:val="12"/>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Possible misconfigurations or outdated domain information that may require security attention.</w:t>
      </w:r>
    </w:p>
    <w:p w14:paraId="3EDE1C42"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Conclusion</w:t>
      </w:r>
    </w:p>
    <w:p w14:paraId="69EEE611" w14:textId="7D01058E" w:rsid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student's mistake was performing an incomplete WHOIS analysis. Recording all relevant WHOIS fields provides valuable security insights, improves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accuracy, and helps identify potential risks in domain and DNS management during an authorized security assessment.</w:t>
      </w:r>
    </w:p>
    <w:p w14:paraId="5EEC399A" w14:textId="77777777" w:rsidR="00980E98" w:rsidRPr="00980E98" w:rsidRDefault="00980E98" w:rsidP="00980E98">
      <w:pPr>
        <w:jc w:val="center"/>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Question 5</w:t>
      </w:r>
    </w:p>
    <w:p w14:paraId="276AB4C5" w14:textId="77777777" w:rsidR="00980E98" w:rsidRPr="00980E98" w:rsidRDefault="00980E98" w:rsidP="00980E98">
      <w:pPr>
        <w:jc w:val="both"/>
        <w:rPr>
          <w:rFonts w:ascii="Times New Roman" w:hAnsi="Times New Roman" w:cs="Times New Roman"/>
          <w:b/>
          <w:bCs/>
          <w:sz w:val="36"/>
          <w:szCs w:val="36"/>
          <w:lang w:val="en-IN"/>
        </w:rPr>
      </w:pPr>
      <w:r w:rsidRPr="00980E98">
        <w:rPr>
          <w:rFonts w:ascii="Times New Roman" w:hAnsi="Times New Roman" w:cs="Times New Roman"/>
          <w:b/>
          <w:bCs/>
          <w:sz w:val="36"/>
          <w:szCs w:val="36"/>
          <w:lang w:val="en-IN"/>
        </w:rPr>
        <w:t>Scenario:</w:t>
      </w:r>
    </w:p>
    <w:p w14:paraId="43A5ABA7"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 student downloads publicly available documents from an organization's website but focuses only on the visible content while ignoring embedded metadata. As a result, important details such as author names, software versions, and internal usernames are missed.</w:t>
      </w:r>
    </w:p>
    <w:p w14:paraId="45B70773"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Question:</w:t>
      </w:r>
    </w:p>
    <w:p w14:paraId="19A5A231" w14:textId="7DABE51C"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Identify the mistake in the student's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process and explain how metadata can provide valuable intelligence. Describe the correct method to extract metadata using appropriate tools. Suggest how this information could be used ethically to identify potential security risks.</w:t>
      </w:r>
    </w:p>
    <w:p w14:paraId="024BFC5C"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Answer</w:t>
      </w:r>
    </w:p>
    <w:p w14:paraId="381CFEA2"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Error Identification</w:t>
      </w:r>
    </w:p>
    <w:p w14:paraId="4B6162F2" w14:textId="6FAF5183"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analy</w:t>
      </w:r>
      <w:r>
        <w:rPr>
          <w:rFonts w:ascii="Times New Roman" w:hAnsi="Times New Roman" w:cs="Times New Roman"/>
          <w:sz w:val="24"/>
          <w:szCs w:val="24"/>
          <w:lang w:val="en-IN"/>
        </w:rPr>
        <w:t>s</w:t>
      </w:r>
      <w:r w:rsidRPr="00980E98">
        <w:rPr>
          <w:rFonts w:ascii="Times New Roman" w:hAnsi="Times New Roman" w:cs="Times New Roman"/>
          <w:sz w:val="24"/>
          <w:szCs w:val="24"/>
          <w:lang w:val="en-IN"/>
        </w:rPr>
        <w:t xml:space="preserve">ed only the document's visible content and ignored the </w:t>
      </w:r>
      <w:r w:rsidRPr="00980E98">
        <w:rPr>
          <w:rFonts w:ascii="Times New Roman" w:hAnsi="Times New Roman" w:cs="Times New Roman"/>
          <w:b/>
          <w:bCs/>
          <w:sz w:val="24"/>
          <w:szCs w:val="24"/>
          <w:lang w:val="en-IN"/>
        </w:rPr>
        <w:t>embedded metadata</w:t>
      </w:r>
      <w:r w:rsidRPr="00980E98">
        <w:rPr>
          <w:rFonts w:ascii="Times New Roman" w:hAnsi="Times New Roman" w:cs="Times New Roman"/>
          <w:sz w:val="24"/>
          <w:szCs w:val="24"/>
          <w:lang w:val="en-IN"/>
        </w:rPr>
        <w:t>, resulting in incomplete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w:t>
      </w:r>
    </w:p>
    <w:p w14:paraId="721DC370"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Root Cause Analysis</w:t>
      </w:r>
    </w:p>
    <w:p w14:paraId="7ADFA49B"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lastRenderedPageBreak/>
        <w:t>Metadata often contains hidden information that is not visible in the document, such as:</w:t>
      </w:r>
    </w:p>
    <w:p w14:paraId="70BAD780"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Author name</w:t>
      </w:r>
    </w:p>
    <w:p w14:paraId="4AEA39D1"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Company name</w:t>
      </w:r>
    </w:p>
    <w:p w14:paraId="16B8EB8F"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Software version</w:t>
      </w:r>
    </w:p>
    <w:p w14:paraId="4F317E40"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Creation and modification dates</w:t>
      </w:r>
    </w:p>
    <w:p w14:paraId="38C54B05"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Internal usernames</w:t>
      </w:r>
    </w:p>
    <w:p w14:paraId="03DBDCA1" w14:textId="77777777" w:rsidR="00980E98" w:rsidRPr="00980E98" w:rsidRDefault="00980E98" w:rsidP="00980E98">
      <w:pPr>
        <w:numPr>
          <w:ilvl w:val="0"/>
          <w:numId w:val="13"/>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Document properties</w:t>
      </w:r>
    </w:p>
    <w:p w14:paraId="24ABCFDA"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Ignoring metadata means valuable intelligence is missed.</w:t>
      </w:r>
    </w:p>
    <w:p w14:paraId="6E519CFC"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Correction &amp; Justification</w:t>
      </w:r>
    </w:p>
    <w:p w14:paraId="4C0051A1"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 should extract metadata using appropriate tools, such as:</w:t>
      </w:r>
    </w:p>
    <w:p w14:paraId="43485E7C" w14:textId="77777777" w:rsidR="00980E98" w:rsidRPr="00980E98" w:rsidRDefault="00980E98" w:rsidP="00980E98">
      <w:pPr>
        <w:numPr>
          <w:ilvl w:val="0"/>
          <w:numId w:val="14"/>
        </w:numPr>
        <w:jc w:val="both"/>
        <w:rPr>
          <w:rFonts w:ascii="Times New Roman" w:hAnsi="Times New Roman" w:cs="Times New Roman"/>
          <w:sz w:val="24"/>
          <w:szCs w:val="24"/>
          <w:lang w:val="en-IN"/>
        </w:rPr>
      </w:pPr>
      <w:proofErr w:type="spellStart"/>
      <w:r w:rsidRPr="00980E98">
        <w:rPr>
          <w:rFonts w:ascii="Times New Roman" w:hAnsi="Times New Roman" w:cs="Times New Roman"/>
          <w:b/>
          <w:bCs/>
          <w:sz w:val="24"/>
          <w:szCs w:val="24"/>
          <w:lang w:val="en-IN"/>
        </w:rPr>
        <w:t>ExifTool</w:t>
      </w:r>
      <w:proofErr w:type="spellEnd"/>
    </w:p>
    <w:p w14:paraId="4A5DA273" w14:textId="77777777" w:rsidR="00980E98" w:rsidRPr="00980E98" w:rsidRDefault="00980E98" w:rsidP="00980E98">
      <w:pPr>
        <w:numPr>
          <w:ilvl w:val="0"/>
          <w:numId w:val="14"/>
        </w:numPr>
        <w:jc w:val="both"/>
        <w:rPr>
          <w:rFonts w:ascii="Times New Roman" w:hAnsi="Times New Roman" w:cs="Times New Roman"/>
          <w:sz w:val="24"/>
          <w:szCs w:val="24"/>
          <w:lang w:val="en-IN"/>
        </w:rPr>
      </w:pPr>
      <w:r w:rsidRPr="00980E98">
        <w:rPr>
          <w:rFonts w:ascii="Times New Roman" w:hAnsi="Times New Roman" w:cs="Times New Roman"/>
          <w:b/>
          <w:bCs/>
          <w:sz w:val="24"/>
          <w:szCs w:val="24"/>
          <w:lang w:val="en-IN"/>
        </w:rPr>
        <w:t>FOCA</w:t>
      </w:r>
    </w:p>
    <w:p w14:paraId="052DE2BC" w14:textId="77777777" w:rsidR="00980E98" w:rsidRPr="00980E98" w:rsidRDefault="00980E98" w:rsidP="00980E98">
      <w:pPr>
        <w:numPr>
          <w:ilvl w:val="0"/>
          <w:numId w:val="14"/>
        </w:numPr>
        <w:jc w:val="both"/>
        <w:rPr>
          <w:rFonts w:ascii="Times New Roman" w:hAnsi="Times New Roman" w:cs="Times New Roman"/>
          <w:sz w:val="24"/>
          <w:szCs w:val="24"/>
          <w:lang w:val="en-IN"/>
        </w:rPr>
      </w:pPr>
      <w:r w:rsidRPr="00980E98">
        <w:rPr>
          <w:rFonts w:ascii="Times New Roman" w:hAnsi="Times New Roman" w:cs="Times New Roman"/>
          <w:b/>
          <w:bCs/>
          <w:sz w:val="24"/>
          <w:szCs w:val="24"/>
          <w:lang w:val="en-IN"/>
        </w:rPr>
        <w:t>Microsoft Office Document Properties</w:t>
      </w:r>
    </w:p>
    <w:p w14:paraId="4C5FE850" w14:textId="77777777" w:rsidR="00980E98" w:rsidRPr="00980E98" w:rsidRDefault="00980E98" w:rsidP="00980E98">
      <w:pPr>
        <w:numPr>
          <w:ilvl w:val="0"/>
          <w:numId w:val="14"/>
        </w:numPr>
        <w:jc w:val="both"/>
        <w:rPr>
          <w:rFonts w:ascii="Times New Roman" w:hAnsi="Times New Roman" w:cs="Times New Roman"/>
          <w:sz w:val="24"/>
          <w:szCs w:val="24"/>
          <w:lang w:val="en-IN"/>
        </w:rPr>
      </w:pPr>
      <w:r w:rsidRPr="00980E98">
        <w:rPr>
          <w:rFonts w:ascii="Times New Roman" w:hAnsi="Times New Roman" w:cs="Times New Roman"/>
          <w:b/>
          <w:bCs/>
          <w:sz w:val="24"/>
          <w:szCs w:val="24"/>
          <w:lang w:val="en-IN"/>
        </w:rPr>
        <w:t>PDF Document Properties</w:t>
      </w:r>
    </w:p>
    <w:p w14:paraId="166030BD" w14:textId="04C980E6"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These tools help analy</w:t>
      </w:r>
      <w:r>
        <w:rPr>
          <w:rFonts w:ascii="Times New Roman" w:hAnsi="Times New Roman" w:cs="Times New Roman"/>
          <w:sz w:val="24"/>
          <w:szCs w:val="24"/>
          <w:lang w:val="en-IN"/>
        </w:rPr>
        <w:t>s</w:t>
      </w:r>
      <w:r w:rsidRPr="00980E98">
        <w:rPr>
          <w:rFonts w:ascii="Times New Roman" w:hAnsi="Times New Roman" w:cs="Times New Roman"/>
          <w:sz w:val="24"/>
          <w:szCs w:val="24"/>
          <w:lang w:val="en-IN"/>
        </w:rPr>
        <w:t>e metadata and identify information exposure in publicly available documents.</w:t>
      </w:r>
    </w:p>
    <w:p w14:paraId="033A76D0"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Application of Concepts</w:t>
      </w:r>
    </w:p>
    <w:p w14:paraId="74ECCD38"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Metadata analysis helps ethical hackers identify:</w:t>
      </w:r>
    </w:p>
    <w:p w14:paraId="3B89DE60" w14:textId="77777777" w:rsidR="00980E98" w:rsidRPr="00980E98" w:rsidRDefault="00980E98" w:rsidP="00980E98">
      <w:pPr>
        <w:numPr>
          <w:ilvl w:val="0"/>
          <w:numId w:val="1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Software versions in use</w:t>
      </w:r>
    </w:p>
    <w:p w14:paraId="3324CB30" w14:textId="77777777" w:rsidR="00980E98" w:rsidRPr="00980E98" w:rsidRDefault="00980E98" w:rsidP="00980E98">
      <w:pPr>
        <w:numPr>
          <w:ilvl w:val="0"/>
          <w:numId w:val="1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Internal naming conventions</w:t>
      </w:r>
    </w:p>
    <w:p w14:paraId="2593C0C3" w14:textId="77777777" w:rsidR="00980E98" w:rsidRPr="00980E98" w:rsidRDefault="00980E98" w:rsidP="00980E98">
      <w:pPr>
        <w:numPr>
          <w:ilvl w:val="0"/>
          <w:numId w:val="1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Document authors</w:t>
      </w:r>
    </w:p>
    <w:p w14:paraId="3056C7E4" w14:textId="77777777" w:rsidR="00980E98" w:rsidRPr="00980E98" w:rsidRDefault="00980E98" w:rsidP="00980E98">
      <w:pPr>
        <w:numPr>
          <w:ilvl w:val="0"/>
          <w:numId w:val="1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Potential information exposure</w:t>
      </w:r>
    </w:p>
    <w:p w14:paraId="0C3F4182" w14:textId="77777777" w:rsidR="00980E98" w:rsidRPr="00980E98" w:rsidRDefault="00980E98" w:rsidP="00980E98">
      <w:pPr>
        <w:numPr>
          <w:ilvl w:val="0"/>
          <w:numId w:val="15"/>
        </w:num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Security weaknesses that organizations can address</w:t>
      </w:r>
    </w:p>
    <w:p w14:paraId="71C0DD3C" w14:textId="77777777"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information should be used only during authorized security assessments to help organizations improve their security posture.</w:t>
      </w:r>
    </w:p>
    <w:p w14:paraId="0EF42BCE" w14:textId="77777777" w:rsidR="00980E98" w:rsidRPr="00980E98" w:rsidRDefault="00980E98" w:rsidP="00980E98">
      <w:pPr>
        <w:jc w:val="both"/>
        <w:rPr>
          <w:rFonts w:ascii="Times New Roman" w:hAnsi="Times New Roman" w:cs="Times New Roman"/>
          <w:b/>
          <w:bCs/>
          <w:sz w:val="24"/>
          <w:szCs w:val="24"/>
          <w:lang w:val="en-IN"/>
        </w:rPr>
      </w:pPr>
      <w:r w:rsidRPr="00980E98">
        <w:rPr>
          <w:rFonts w:ascii="Times New Roman" w:hAnsi="Times New Roman" w:cs="Times New Roman"/>
          <w:b/>
          <w:bCs/>
          <w:sz w:val="24"/>
          <w:szCs w:val="24"/>
          <w:lang w:val="en-IN"/>
        </w:rPr>
        <w:t>Conclusion</w:t>
      </w:r>
    </w:p>
    <w:p w14:paraId="48412B9E" w14:textId="63807739" w:rsidR="00980E98" w:rsidRPr="00980E98" w:rsidRDefault="00980E98" w:rsidP="00980E98">
      <w:pPr>
        <w:jc w:val="both"/>
        <w:rPr>
          <w:rFonts w:ascii="Times New Roman" w:hAnsi="Times New Roman" w:cs="Times New Roman"/>
          <w:sz w:val="24"/>
          <w:szCs w:val="24"/>
          <w:lang w:val="en-IN"/>
        </w:rPr>
      </w:pPr>
      <w:r w:rsidRPr="00980E98">
        <w:rPr>
          <w:rFonts w:ascii="Times New Roman" w:hAnsi="Times New Roman" w:cs="Times New Roman"/>
          <w:sz w:val="24"/>
          <w:szCs w:val="24"/>
          <w:lang w:val="en-IN"/>
        </w:rPr>
        <w:t>The student's mistake was ignoring document metadata during foot</w:t>
      </w:r>
      <w:r>
        <w:rPr>
          <w:rFonts w:ascii="Times New Roman" w:hAnsi="Times New Roman" w:cs="Times New Roman"/>
          <w:sz w:val="24"/>
          <w:szCs w:val="24"/>
          <w:lang w:val="en-IN"/>
        </w:rPr>
        <w:t xml:space="preserve"> </w:t>
      </w:r>
      <w:r w:rsidRPr="00980E98">
        <w:rPr>
          <w:rFonts w:ascii="Times New Roman" w:hAnsi="Times New Roman" w:cs="Times New Roman"/>
          <w:sz w:val="24"/>
          <w:szCs w:val="24"/>
          <w:lang w:val="en-IN"/>
        </w:rPr>
        <w:t>printing. Analy</w:t>
      </w:r>
      <w:r>
        <w:rPr>
          <w:rFonts w:ascii="Times New Roman" w:hAnsi="Times New Roman" w:cs="Times New Roman"/>
          <w:sz w:val="24"/>
          <w:szCs w:val="24"/>
          <w:lang w:val="en-IN"/>
        </w:rPr>
        <w:t>s</w:t>
      </w:r>
      <w:r w:rsidRPr="00980E98">
        <w:rPr>
          <w:rFonts w:ascii="Times New Roman" w:hAnsi="Times New Roman" w:cs="Times New Roman"/>
          <w:sz w:val="24"/>
          <w:szCs w:val="24"/>
          <w:lang w:val="en-IN"/>
        </w:rPr>
        <w:t>ing metadata provides additional intelligence that supports a more complete security assessment and helps organizations identify and mitigate potential information exposure in an ethical and responsible manner.</w:t>
      </w:r>
    </w:p>
    <w:p w14:paraId="5A85EB12" w14:textId="77777777" w:rsidR="00980E98" w:rsidRPr="00980E98" w:rsidRDefault="00980E98" w:rsidP="00980E98">
      <w:pPr>
        <w:jc w:val="both"/>
        <w:rPr>
          <w:rFonts w:ascii="Times New Roman" w:hAnsi="Times New Roman" w:cs="Times New Roman"/>
          <w:sz w:val="24"/>
          <w:szCs w:val="24"/>
          <w:lang w:val="en-IN"/>
        </w:rPr>
      </w:pPr>
    </w:p>
    <w:p w14:paraId="2F48DC0E" w14:textId="77777777" w:rsidR="00980E98" w:rsidRPr="00980E98" w:rsidRDefault="00980E98" w:rsidP="00980E98">
      <w:pPr>
        <w:jc w:val="both"/>
        <w:rPr>
          <w:rFonts w:ascii="Times New Roman" w:hAnsi="Times New Roman" w:cs="Times New Roman"/>
          <w:sz w:val="24"/>
          <w:szCs w:val="24"/>
          <w:lang w:val="en-IN"/>
        </w:rPr>
      </w:pPr>
    </w:p>
    <w:p w14:paraId="113B88A8" w14:textId="77777777" w:rsidR="00B83D74" w:rsidRPr="00980E98" w:rsidRDefault="00B83D74" w:rsidP="00980E98">
      <w:pPr>
        <w:jc w:val="both"/>
        <w:rPr>
          <w:rFonts w:ascii="Times New Roman" w:hAnsi="Times New Roman" w:cs="Times New Roman"/>
          <w:sz w:val="24"/>
          <w:szCs w:val="24"/>
        </w:rPr>
      </w:pPr>
    </w:p>
    <w:sectPr w:rsidR="00B83D74" w:rsidRPr="00980E98" w:rsidSect="00A25E3E">
      <w:pgSz w:w="12240" w:h="15840"/>
      <w:pgMar w:top="1008" w:right="1166" w:bottom="432" w:left="1166"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5CE5587"/>
    <w:multiLevelType w:val="multilevel"/>
    <w:tmpl w:val="D9E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33C0"/>
    <w:multiLevelType w:val="multilevel"/>
    <w:tmpl w:val="F5D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D0059"/>
    <w:multiLevelType w:val="multilevel"/>
    <w:tmpl w:val="1D0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6239"/>
    <w:multiLevelType w:val="multilevel"/>
    <w:tmpl w:val="FA2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637C7"/>
    <w:multiLevelType w:val="multilevel"/>
    <w:tmpl w:val="223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1758D"/>
    <w:multiLevelType w:val="multilevel"/>
    <w:tmpl w:val="DCA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F2BDE"/>
    <w:multiLevelType w:val="multilevel"/>
    <w:tmpl w:val="4D26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B48EC"/>
    <w:multiLevelType w:val="multilevel"/>
    <w:tmpl w:val="B12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72D11"/>
    <w:multiLevelType w:val="multilevel"/>
    <w:tmpl w:val="556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0786E"/>
    <w:multiLevelType w:val="hybridMultilevel"/>
    <w:tmpl w:val="2A4C19AC"/>
    <w:lvl w:ilvl="0" w:tplc="C188F9EC">
      <w:start w:val="1"/>
      <w:numFmt w:val="bullet"/>
      <w:lvlText w:val=""/>
      <w:lvlJc w:val="left"/>
      <w:pPr>
        <w:ind w:left="360" w:hanging="360"/>
      </w:pPr>
      <w:rPr>
        <w:rFonts w:ascii="Symbol" w:hAnsi="Symbol" w:hint="default"/>
        <w:color w:val="6F6702" w:themeColor="background2" w:themeShade="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CD3123"/>
    <w:multiLevelType w:val="multilevel"/>
    <w:tmpl w:val="A21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C261E"/>
    <w:multiLevelType w:val="multilevel"/>
    <w:tmpl w:val="02F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A6D42"/>
    <w:multiLevelType w:val="multilevel"/>
    <w:tmpl w:val="793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E1718"/>
    <w:multiLevelType w:val="multilevel"/>
    <w:tmpl w:val="623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08310">
    <w:abstractNumId w:val="10"/>
  </w:num>
  <w:num w:numId="2" w16cid:durableId="703604960">
    <w:abstractNumId w:val="0"/>
  </w:num>
  <w:num w:numId="3" w16cid:durableId="794561341">
    <w:abstractNumId w:val="14"/>
  </w:num>
  <w:num w:numId="4" w16cid:durableId="824902540">
    <w:abstractNumId w:val="11"/>
  </w:num>
  <w:num w:numId="5" w16cid:durableId="1338461636">
    <w:abstractNumId w:val="5"/>
  </w:num>
  <w:num w:numId="6" w16cid:durableId="796459868">
    <w:abstractNumId w:val="4"/>
  </w:num>
  <w:num w:numId="7" w16cid:durableId="890076620">
    <w:abstractNumId w:val="2"/>
  </w:num>
  <w:num w:numId="8" w16cid:durableId="1588879133">
    <w:abstractNumId w:val="8"/>
  </w:num>
  <w:num w:numId="9" w16cid:durableId="2080328541">
    <w:abstractNumId w:val="7"/>
  </w:num>
  <w:num w:numId="10" w16cid:durableId="457407962">
    <w:abstractNumId w:val="1"/>
  </w:num>
  <w:num w:numId="11" w16cid:durableId="433521897">
    <w:abstractNumId w:val="6"/>
  </w:num>
  <w:num w:numId="12" w16cid:durableId="1889369341">
    <w:abstractNumId w:val="3"/>
  </w:num>
  <w:num w:numId="13" w16cid:durableId="992871536">
    <w:abstractNumId w:val="9"/>
  </w:num>
  <w:num w:numId="14" w16cid:durableId="155613988">
    <w:abstractNumId w:val="12"/>
  </w:num>
  <w:num w:numId="15" w16cid:durableId="535504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98"/>
    <w:rsid w:val="000362C5"/>
    <w:rsid w:val="000C7492"/>
    <w:rsid w:val="000F49DA"/>
    <w:rsid w:val="00345098"/>
    <w:rsid w:val="00433C45"/>
    <w:rsid w:val="004A67BE"/>
    <w:rsid w:val="004B2815"/>
    <w:rsid w:val="00507704"/>
    <w:rsid w:val="00526CB8"/>
    <w:rsid w:val="005F7F6C"/>
    <w:rsid w:val="006A5213"/>
    <w:rsid w:val="006D4DA6"/>
    <w:rsid w:val="006E1FB7"/>
    <w:rsid w:val="007E1750"/>
    <w:rsid w:val="00857344"/>
    <w:rsid w:val="008B7338"/>
    <w:rsid w:val="00980E98"/>
    <w:rsid w:val="00A25E3E"/>
    <w:rsid w:val="00A412FD"/>
    <w:rsid w:val="00A870B7"/>
    <w:rsid w:val="00A94B61"/>
    <w:rsid w:val="00AC34CD"/>
    <w:rsid w:val="00B83D74"/>
    <w:rsid w:val="00CD0B40"/>
    <w:rsid w:val="00CF1C1A"/>
    <w:rsid w:val="00DB5CC7"/>
    <w:rsid w:val="00E9593A"/>
    <w:rsid w:val="00EB6017"/>
    <w:rsid w:val="00F35268"/>
    <w:rsid w:val="00FC2925"/>
    <w:rsid w:val="0B672323"/>
    <w:rsid w:val="21A207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4A6F"/>
  <w15:chartTrackingRefBased/>
  <w15:docId w15:val="{2816A540-758E-4777-80E0-247822B7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E98"/>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styleId="UnresolvedMention">
    <w:name w:val="Unresolved Mention"/>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2"/>
      </w:numPr>
      <w:spacing w:after="1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_keerthi\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092A99A-15D0-48D3-936A-663B03AA3A86}">
  <ds:schemaRefs>
    <ds:schemaRef ds:uri="http://schemas.microsoft.com/sharepoint/v3/contenttype/forms"/>
  </ds:schemaRefs>
</ds:datastoreItem>
</file>

<file path=customXml/itemProps2.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8</TotalTime>
  <Pages>7</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sai_keerthi</dc:creator>
  <cp:keywords/>
  <dc:description/>
  <cp:lastModifiedBy>SURU SAI</cp:lastModifiedBy>
  <cp:revision>1</cp:revision>
  <dcterms:created xsi:type="dcterms:W3CDTF">2026-08-05T05:41:00Z</dcterms:created>
  <dcterms:modified xsi:type="dcterms:W3CDTF">2026-08-05T05:49:00Z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