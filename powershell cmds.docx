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7F45" w14:textId="77777777" w:rsidR="00BC75DC" w:rsidRPr="00827157" w:rsidRDefault="00BC75DC" w:rsidP="00BC75DC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4384" behindDoc="0" locked="0" layoutInCell="1" allowOverlap="0" wp14:anchorId="51E8B8F8" wp14:editId="680CDF87">
            <wp:simplePos x="0" y="0"/>
            <wp:positionH relativeFrom="column">
              <wp:posOffset>782782</wp:posOffset>
            </wp:positionH>
            <wp:positionV relativeFrom="paragraph">
              <wp:posOffset>6928</wp:posOffset>
            </wp:positionV>
            <wp:extent cx="4962525" cy="914400"/>
            <wp:effectExtent l="0" t="0" r="9525" b="0"/>
            <wp:wrapSquare wrapText="bothSides"/>
            <wp:docPr id="20256075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67EE9" w14:textId="77777777" w:rsidR="00BC75DC" w:rsidRPr="00827157" w:rsidRDefault="00BC75DC" w:rsidP="00BC75DC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074FB2CC" w14:textId="77777777" w:rsidR="00BC75DC" w:rsidRPr="00827157" w:rsidRDefault="00BC75DC" w:rsidP="00BC75DC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178B0338" w14:textId="77777777" w:rsidR="00BC75DC" w:rsidRPr="00827157" w:rsidRDefault="00BC75DC" w:rsidP="00BC75DC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4B073D48" w14:textId="38378F02" w:rsidR="00BC75DC" w:rsidRPr="00827157" w:rsidRDefault="00BC75DC" w:rsidP="00BC75DC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ITA1416-ETHICAL HACKING</w:t>
      </w:r>
    </w:p>
    <w:p w14:paraId="6FC6C700" w14:textId="5D08572D" w:rsidR="00BC75DC" w:rsidRPr="00827157" w:rsidRDefault="00BC75DC" w:rsidP="00BC75DC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SLOT </w:t>
      </w:r>
      <w:r>
        <w:rPr>
          <w:rFonts w:ascii="Times New Roman" w:hAnsi="Times New Roman" w:cs="Times New Roman"/>
          <w:lang w:val="en-IN"/>
        </w:rPr>
        <w:t>B</w:t>
      </w:r>
    </w:p>
    <w:p w14:paraId="37CD2EA8" w14:textId="77682DD4" w:rsidR="00BC75DC" w:rsidRPr="00827157" w:rsidRDefault="00BC75DC" w:rsidP="00BC75DC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Dr. </w:t>
      </w:r>
      <w:r>
        <w:rPr>
          <w:rFonts w:ascii="Times New Roman" w:hAnsi="Times New Roman" w:cs="Times New Roman"/>
          <w:lang w:val="en-IN"/>
        </w:rPr>
        <w:t>K RAMESH KUMAR</w:t>
      </w:r>
    </w:p>
    <w:p w14:paraId="5583ACFC" w14:textId="77777777" w:rsidR="00BC75DC" w:rsidRPr="00827157" w:rsidRDefault="00BC75DC" w:rsidP="00BC75DC">
      <w:pPr>
        <w:jc w:val="center"/>
        <w:rPr>
          <w:rFonts w:ascii="Times New Roman" w:hAnsi="Times New Roman" w:cs="Times New Roman"/>
          <w:i/>
          <w:iCs/>
          <w:lang w:val="en-IN"/>
        </w:rPr>
      </w:pPr>
      <w:r w:rsidRPr="00827157">
        <w:rPr>
          <w:rFonts w:ascii="Times New Roman" w:hAnsi="Times New Roman" w:cs="Times New Roman"/>
          <w:i/>
          <w:iCs/>
          <w:lang w:val="en-IN"/>
        </w:rPr>
        <w:t>PRESENTED BY:</w:t>
      </w:r>
    </w:p>
    <w:p w14:paraId="3790241A" w14:textId="77777777" w:rsidR="00BC75DC" w:rsidRDefault="00BC75DC" w:rsidP="00BC75DC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>SURU SAI KEERTHI [192424368]</w:t>
      </w:r>
    </w:p>
    <w:p w14:paraId="7117E5E2" w14:textId="77777777" w:rsidR="00CA7B22" w:rsidRDefault="00CA7B22" w:rsidP="00CA7B22">
      <w:pPr>
        <w:rPr>
          <w:rFonts w:ascii="Times New Roman" w:hAnsi="Times New Roman" w:cs="Times New Roman"/>
        </w:rPr>
      </w:pPr>
    </w:p>
    <w:p w14:paraId="363B2AE2" w14:textId="1D1B5308" w:rsidR="00CA7B22" w:rsidRDefault="00CA7B22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B22">
        <w:rPr>
          <w:rFonts w:ascii="Times New Roman" w:hAnsi="Times New Roman" w:cs="Times New Roman"/>
          <w:b/>
          <w:bCs/>
          <w:sz w:val="32"/>
          <w:szCs w:val="32"/>
        </w:rPr>
        <w:t>1.Get-ComputerInfo</w:t>
      </w:r>
    </w:p>
    <w:p w14:paraId="213DD570" w14:textId="3C4D1733" w:rsidR="00CA7B22" w:rsidRPr="00CA7B22" w:rsidRDefault="003A3FC7" w:rsidP="00CA7B22">
      <w:pPr>
        <w:rPr>
          <w:rFonts w:ascii="Times New Roman" w:hAnsi="Times New Roman" w:cs="Times New Roman"/>
          <w:sz w:val="32"/>
          <w:szCs w:val="32"/>
        </w:rPr>
      </w:pPr>
      <w:r w:rsidRPr="00CA7B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E600AB" wp14:editId="5F2652BC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324475" cy="3625850"/>
            <wp:effectExtent l="0" t="0" r="9525" b="0"/>
            <wp:wrapSquare wrapText="bothSides"/>
            <wp:docPr id="3367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69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19086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06DC4ABB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3F6BE306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49AD42EB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1F0D65B4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0108E7B7" w14:textId="21C366E1" w:rsidR="00CA7B22" w:rsidRDefault="00CA7B22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B22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CA7B22">
        <w:rPr>
          <w:b/>
          <w:bCs/>
        </w:rPr>
        <w:t xml:space="preserve"> </w:t>
      </w:r>
      <w:r w:rsidRPr="00CA7B22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CA7B22">
        <w:rPr>
          <w:rFonts w:ascii="Times New Roman" w:hAnsi="Times New Roman" w:cs="Times New Roman"/>
          <w:b/>
          <w:bCs/>
          <w:sz w:val="32"/>
          <w:szCs w:val="32"/>
        </w:rPr>
        <w:t>CimInstance</w:t>
      </w:r>
      <w:proofErr w:type="spellEnd"/>
      <w:r w:rsidRPr="00CA7B22">
        <w:rPr>
          <w:rFonts w:ascii="Times New Roman" w:hAnsi="Times New Roman" w:cs="Times New Roman"/>
          <w:b/>
          <w:bCs/>
          <w:sz w:val="32"/>
          <w:szCs w:val="32"/>
        </w:rPr>
        <w:t xml:space="preserve"> Win32_OperatingSystem</w:t>
      </w:r>
    </w:p>
    <w:p w14:paraId="3F812E26" w14:textId="096A2742" w:rsidR="00CA7B22" w:rsidRPr="00CA7B22" w:rsidRDefault="00CA7B22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B2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70B677" wp14:editId="1B7B5971">
            <wp:extent cx="6291580" cy="767715"/>
            <wp:effectExtent l="0" t="0" r="0" b="0"/>
            <wp:docPr id="6122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3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C12A" w14:textId="77777777" w:rsidR="00CA7B22" w:rsidRP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1F767D40" w14:textId="3BCFA4C9" w:rsidR="00CA7B22" w:rsidRPr="00CA7B22" w:rsidRDefault="00CA7B22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B22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CA7B22">
        <w:rPr>
          <w:b/>
          <w:bCs/>
        </w:rPr>
        <w:t xml:space="preserve"> </w:t>
      </w:r>
      <w:r w:rsidRPr="00CA7B22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CA7B22">
        <w:rPr>
          <w:rFonts w:ascii="Times New Roman" w:hAnsi="Times New Roman" w:cs="Times New Roman"/>
          <w:b/>
          <w:bCs/>
          <w:sz w:val="32"/>
          <w:szCs w:val="32"/>
        </w:rPr>
        <w:t>CimInstance</w:t>
      </w:r>
      <w:proofErr w:type="spellEnd"/>
      <w:r w:rsidRPr="00CA7B22">
        <w:rPr>
          <w:rFonts w:ascii="Times New Roman" w:hAnsi="Times New Roman" w:cs="Times New Roman"/>
          <w:b/>
          <w:bCs/>
          <w:sz w:val="32"/>
          <w:szCs w:val="32"/>
        </w:rPr>
        <w:t xml:space="preserve"> Win32_Processor</w:t>
      </w:r>
    </w:p>
    <w:p w14:paraId="34914118" w14:textId="0963D969" w:rsidR="00CA7B22" w:rsidRP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  <w:r w:rsidRPr="00CA7B2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6983E53" wp14:editId="1C3C4C24">
            <wp:extent cx="6291580" cy="626110"/>
            <wp:effectExtent l="0" t="0" r="0" b="2540"/>
            <wp:docPr id="14236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2287" w14:textId="77777777" w:rsidR="00CA7B22" w:rsidRP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3CEEB874" w14:textId="1EF9DD71" w:rsidR="00CA7B22" w:rsidRPr="00CA7B22" w:rsidRDefault="00CA7B22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B22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CA7B22">
        <w:rPr>
          <w:b/>
          <w:bCs/>
        </w:rPr>
        <w:t xml:space="preserve"> </w:t>
      </w:r>
      <w:r w:rsidRPr="00CA7B22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CA7B22">
        <w:rPr>
          <w:rFonts w:ascii="Times New Roman" w:hAnsi="Times New Roman" w:cs="Times New Roman"/>
          <w:b/>
          <w:bCs/>
          <w:sz w:val="32"/>
          <w:szCs w:val="32"/>
        </w:rPr>
        <w:t>CimInstance</w:t>
      </w:r>
      <w:proofErr w:type="spellEnd"/>
      <w:r w:rsidRPr="00CA7B22">
        <w:rPr>
          <w:rFonts w:ascii="Times New Roman" w:hAnsi="Times New Roman" w:cs="Times New Roman"/>
          <w:b/>
          <w:bCs/>
          <w:sz w:val="32"/>
          <w:szCs w:val="32"/>
        </w:rPr>
        <w:t xml:space="preserve"> Win32_BIOS</w:t>
      </w:r>
    </w:p>
    <w:p w14:paraId="4EC63AE6" w14:textId="0C73C86B" w:rsidR="00CA7B22" w:rsidRPr="00CA7B22" w:rsidRDefault="000C0A4E" w:rsidP="00CA7B22">
      <w:pPr>
        <w:rPr>
          <w:rFonts w:ascii="Times New Roman" w:hAnsi="Times New Roman" w:cs="Times New Roman"/>
          <w:sz w:val="32"/>
          <w:szCs w:val="32"/>
        </w:rPr>
      </w:pPr>
      <w:r w:rsidRPr="000C0A4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DC659F" wp14:editId="323359CE">
            <wp:extent cx="4961050" cy="1684166"/>
            <wp:effectExtent l="0" t="0" r="0" b="0"/>
            <wp:docPr id="21155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5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0DE" w14:textId="77777777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3B9707" w14:textId="7025FD5B" w:rsidR="00CA7B22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A4E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0C0A4E">
        <w:rPr>
          <w:b/>
          <w:bCs/>
        </w:rPr>
        <w:t xml:space="preserve"> </w:t>
      </w:r>
      <w:r w:rsidRPr="000C0A4E">
        <w:rPr>
          <w:rFonts w:ascii="Times New Roman" w:hAnsi="Times New Roman" w:cs="Times New Roman"/>
          <w:b/>
          <w:bCs/>
          <w:sz w:val="32"/>
          <w:szCs w:val="32"/>
        </w:rPr>
        <w:t>Get-Disk</w:t>
      </w:r>
      <w:r w:rsidRPr="000C0A4E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1DE250B" w14:textId="1F8144A9" w:rsidR="000C0A4E" w:rsidRP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A4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33BF5E" wp14:editId="1E0567D8">
            <wp:extent cx="6291580" cy="422275"/>
            <wp:effectExtent l="0" t="0" r="0" b="0"/>
            <wp:docPr id="5174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EDFE" w14:textId="77777777" w:rsidR="00CA7B22" w:rsidRP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1BE5A634" w14:textId="3234D01B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A4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A80939B" wp14:editId="2F206C35">
            <wp:simplePos x="0" y="0"/>
            <wp:positionH relativeFrom="margin">
              <wp:align>left</wp:align>
            </wp:positionH>
            <wp:positionV relativeFrom="paragraph">
              <wp:posOffset>525295</wp:posOffset>
            </wp:positionV>
            <wp:extent cx="6291580" cy="812651"/>
            <wp:effectExtent l="0" t="0" r="0" b="6985"/>
            <wp:wrapSquare wrapText="bothSides"/>
            <wp:docPr id="795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59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81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C0A4E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0C0A4E">
        <w:rPr>
          <w:b/>
          <w:bCs/>
        </w:rPr>
        <w:t xml:space="preserve"> </w:t>
      </w:r>
      <w:r w:rsidRPr="000C0A4E">
        <w:rPr>
          <w:rFonts w:ascii="Times New Roman" w:hAnsi="Times New Roman" w:cs="Times New Roman"/>
          <w:b/>
          <w:bCs/>
          <w:sz w:val="32"/>
          <w:szCs w:val="32"/>
        </w:rPr>
        <w:t>Get-Volume</w:t>
      </w:r>
    </w:p>
    <w:p w14:paraId="2BB51408" w14:textId="50D26335" w:rsidR="000C0A4E" w:rsidRP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6DD475" w14:textId="77777777" w:rsidR="00CA7B22" w:rsidRDefault="00CA7B22" w:rsidP="00CA7B22">
      <w:pPr>
        <w:rPr>
          <w:rFonts w:ascii="Times New Roman" w:hAnsi="Times New Roman" w:cs="Times New Roman"/>
          <w:sz w:val="32"/>
          <w:szCs w:val="32"/>
        </w:rPr>
      </w:pPr>
    </w:p>
    <w:p w14:paraId="0B5E5BFD" w14:textId="77777777" w:rsidR="000C0A4E" w:rsidRDefault="000C0A4E" w:rsidP="00CA7B22">
      <w:pPr>
        <w:rPr>
          <w:rFonts w:ascii="Times New Roman" w:hAnsi="Times New Roman" w:cs="Times New Roman"/>
          <w:sz w:val="32"/>
          <w:szCs w:val="32"/>
        </w:rPr>
      </w:pPr>
    </w:p>
    <w:p w14:paraId="7D9C3733" w14:textId="77F9DE44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A4E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Pr="000C0A4E">
        <w:rPr>
          <w:b/>
          <w:bCs/>
        </w:rPr>
        <w:t xml:space="preserve"> </w:t>
      </w:r>
      <w:r w:rsidRPr="000C0A4E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0C0A4E">
        <w:rPr>
          <w:rFonts w:ascii="Times New Roman" w:hAnsi="Times New Roman" w:cs="Times New Roman"/>
          <w:b/>
          <w:bCs/>
          <w:sz w:val="32"/>
          <w:szCs w:val="32"/>
        </w:rPr>
        <w:t>NetIPAddress</w:t>
      </w:r>
      <w:proofErr w:type="spellEnd"/>
    </w:p>
    <w:p w14:paraId="6DAF8A86" w14:textId="223FDBA6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A4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23154366" wp14:editId="6B4E0EFD">
            <wp:simplePos x="0" y="0"/>
            <wp:positionH relativeFrom="column">
              <wp:posOffset>442222</wp:posOffset>
            </wp:positionH>
            <wp:positionV relativeFrom="paragraph">
              <wp:posOffset>200063</wp:posOffset>
            </wp:positionV>
            <wp:extent cx="5601185" cy="6988146"/>
            <wp:effectExtent l="0" t="0" r="0" b="3810"/>
            <wp:wrapSquare wrapText="bothSides"/>
            <wp:docPr id="51101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46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1469C" w14:textId="054D66DA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36EA44" w14:textId="77777777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332CB" w14:textId="1DEE38DD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534626" w14:textId="77777777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025D57" w14:textId="0A135210" w:rsidR="000C0A4E" w:rsidRDefault="000C0A4E" w:rsidP="00CA7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F37320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57EEE6F4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59515446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4174AD94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44003A35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5BA04052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32BDF8CB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04452195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2E462C11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2D2DA9DB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04CE4C19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27686948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4E925D50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47B519C2" w14:textId="77777777" w:rsidR="000C0A4E" w:rsidRP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5C17FA0B" w14:textId="77777777" w:rsidR="000C0A4E" w:rsidRDefault="000C0A4E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BBCFE6" w14:textId="77777777" w:rsidR="000C0A4E" w:rsidRDefault="000C0A4E" w:rsidP="000C0A4E">
      <w:pPr>
        <w:rPr>
          <w:rFonts w:ascii="Times New Roman" w:hAnsi="Times New Roman" w:cs="Times New Roman"/>
          <w:sz w:val="32"/>
          <w:szCs w:val="32"/>
        </w:rPr>
      </w:pPr>
    </w:p>
    <w:p w14:paraId="09C5174A" w14:textId="77777777" w:rsidR="000C0A4E" w:rsidRDefault="000C0A4E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99D2A" w14:textId="77777777" w:rsidR="000C0A4E" w:rsidRDefault="000C0A4E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5F7BA3" w14:textId="77777777" w:rsidR="000C0A4E" w:rsidRDefault="000C0A4E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114597" w14:textId="3A8BA549" w:rsidR="000C0A4E" w:rsidRDefault="00526AA7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AA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AE2F77D" wp14:editId="6EADBE61">
            <wp:simplePos x="0" y="0"/>
            <wp:positionH relativeFrom="margin">
              <wp:align>left</wp:align>
            </wp:positionH>
            <wp:positionV relativeFrom="paragraph">
              <wp:posOffset>591521</wp:posOffset>
            </wp:positionV>
            <wp:extent cx="6291580" cy="3641725"/>
            <wp:effectExtent l="0" t="0" r="0" b="0"/>
            <wp:wrapSquare wrapText="bothSides"/>
            <wp:docPr id="4224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192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A4E" w:rsidRPr="000C0A4E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0C0A4E" w:rsidRPr="000C0A4E">
        <w:rPr>
          <w:b/>
          <w:bCs/>
        </w:rPr>
        <w:t xml:space="preserve"> </w:t>
      </w:r>
      <w:r w:rsidR="000C0A4E" w:rsidRPr="000C0A4E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0C0A4E" w:rsidRPr="000C0A4E">
        <w:rPr>
          <w:rFonts w:ascii="Times New Roman" w:hAnsi="Times New Roman" w:cs="Times New Roman"/>
          <w:b/>
          <w:bCs/>
          <w:sz w:val="32"/>
          <w:szCs w:val="32"/>
        </w:rPr>
        <w:t>NetTCPConnection</w:t>
      </w:r>
      <w:proofErr w:type="spellEnd"/>
    </w:p>
    <w:p w14:paraId="7570388E" w14:textId="43D46272" w:rsidR="00526AA7" w:rsidRDefault="00526AA7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BA9B88" w14:textId="3AD5E3A9" w:rsidR="000C0A4E" w:rsidRDefault="000C0A4E" w:rsidP="000C0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D6B39C" w14:textId="77777777" w:rsidR="00526AA7" w:rsidRDefault="00526AA7" w:rsidP="00526A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64786B" w14:textId="497AE4FB" w:rsidR="00526AA7" w:rsidRPr="00526AA7" w:rsidRDefault="00526AA7" w:rsidP="00526A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AA7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Pr="00526AA7">
        <w:rPr>
          <w:b/>
          <w:bCs/>
        </w:rPr>
        <w:t xml:space="preserve"> </w:t>
      </w:r>
      <w:r w:rsidRPr="00526AA7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526AA7">
        <w:rPr>
          <w:rFonts w:ascii="Times New Roman" w:hAnsi="Times New Roman" w:cs="Times New Roman"/>
          <w:b/>
          <w:bCs/>
          <w:sz w:val="32"/>
          <w:szCs w:val="32"/>
        </w:rPr>
        <w:t>NetAdapter</w:t>
      </w:r>
      <w:proofErr w:type="spellEnd"/>
    </w:p>
    <w:p w14:paraId="47A3EF1C" w14:textId="1452A3E3" w:rsidR="00526AA7" w:rsidRDefault="00526AA7" w:rsidP="00526AA7">
      <w:pPr>
        <w:rPr>
          <w:rFonts w:ascii="Times New Roman" w:hAnsi="Times New Roman" w:cs="Times New Roman"/>
          <w:sz w:val="32"/>
          <w:szCs w:val="32"/>
        </w:rPr>
      </w:pPr>
      <w:r w:rsidRPr="00526AA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66021F" wp14:editId="44FD4A5A">
            <wp:extent cx="6291580" cy="1057275"/>
            <wp:effectExtent l="0" t="0" r="0" b="9525"/>
            <wp:docPr id="20204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9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4C2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957BA2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048D5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163C3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BADF56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CE4E95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560D2C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FEAAFE" w14:textId="384404D6" w:rsidR="00F55E53" w:rsidRDefault="00F55E53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2D76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</w:t>
      </w:r>
      <w:r w:rsidR="005A2D76" w:rsidRPr="005A2D76">
        <w:rPr>
          <w:b/>
          <w:bCs/>
        </w:rPr>
        <w:t xml:space="preserve"> </w:t>
      </w:r>
      <w:r w:rsidR="005A2D76" w:rsidRPr="005A2D76">
        <w:rPr>
          <w:rFonts w:ascii="Times New Roman" w:hAnsi="Times New Roman" w:cs="Times New Roman"/>
          <w:b/>
          <w:bCs/>
          <w:sz w:val="32"/>
          <w:szCs w:val="32"/>
        </w:rPr>
        <w:t>Get-Process</w:t>
      </w:r>
      <w:r w:rsidR="005A2D76" w:rsidRPr="005A2D76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BD5334D" w14:textId="77777777" w:rsidR="0082175F" w:rsidRDefault="0082175F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43DD3D" w14:textId="6FA8F37A" w:rsidR="00527408" w:rsidRDefault="00527408" w:rsidP="00F55E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4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917D2A" wp14:editId="72FBE2B7">
            <wp:extent cx="6291580" cy="5448300"/>
            <wp:effectExtent l="0" t="0" r="0" b="0"/>
            <wp:docPr id="10742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24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DB4" w14:textId="77777777" w:rsidR="0082175F" w:rsidRDefault="0082175F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5C6F02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24950F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84A6B2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2D05C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0610FE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42A9A5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EB0573" w14:textId="77777777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580944" w14:textId="423CDCA7" w:rsidR="0082175F" w:rsidRDefault="0082175F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5381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</w:t>
      </w:r>
      <w:r w:rsidR="00C35381" w:rsidRPr="00C35381">
        <w:rPr>
          <w:b/>
          <w:bCs/>
        </w:rPr>
        <w:t xml:space="preserve"> </w:t>
      </w:r>
      <w:r w:rsidR="00C35381" w:rsidRPr="00C35381">
        <w:rPr>
          <w:rFonts w:ascii="Times New Roman" w:hAnsi="Times New Roman" w:cs="Times New Roman"/>
          <w:b/>
          <w:bCs/>
          <w:sz w:val="32"/>
          <w:szCs w:val="32"/>
        </w:rPr>
        <w:t>Get-Service</w:t>
      </w:r>
    </w:p>
    <w:p w14:paraId="295CBADF" w14:textId="61D992C4" w:rsidR="00C13F6D" w:rsidRDefault="00C13F6D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3F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E055B2" wp14:editId="33737E19">
            <wp:extent cx="6291580" cy="6402070"/>
            <wp:effectExtent l="0" t="0" r="0" b="0"/>
            <wp:docPr id="1798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0CC1" w14:textId="7D7873D5" w:rsidR="00C35381" w:rsidRDefault="00C35381" w:rsidP="00821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D7EE94" w14:textId="3E4EF365" w:rsidR="00C13F6D" w:rsidRDefault="00C13F6D" w:rsidP="00C13F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="000A0C17" w:rsidRPr="000A0C17">
        <w:t xml:space="preserve"> </w:t>
      </w:r>
      <w:r w:rsidR="000A0C17" w:rsidRPr="000A0C17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0A0C17" w:rsidRPr="000A0C17">
        <w:rPr>
          <w:rFonts w:ascii="Times New Roman" w:hAnsi="Times New Roman" w:cs="Times New Roman"/>
          <w:b/>
          <w:bCs/>
          <w:sz w:val="32"/>
          <w:szCs w:val="32"/>
        </w:rPr>
        <w:t>LocalUser</w:t>
      </w:r>
      <w:proofErr w:type="spellEnd"/>
    </w:p>
    <w:p w14:paraId="5A58E247" w14:textId="3C7BCE56" w:rsidR="009667C3" w:rsidRDefault="009667C3" w:rsidP="00C13F6D">
      <w:pPr>
        <w:rPr>
          <w:rFonts w:ascii="Times New Roman" w:hAnsi="Times New Roman" w:cs="Times New Roman"/>
          <w:sz w:val="32"/>
          <w:szCs w:val="32"/>
        </w:rPr>
      </w:pPr>
      <w:r w:rsidRPr="009667C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A79C12" wp14:editId="3056485E">
            <wp:extent cx="6291580" cy="1007110"/>
            <wp:effectExtent l="0" t="0" r="0" b="2540"/>
            <wp:docPr id="127537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2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9E2" w14:textId="3544D2AE" w:rsidR="009667C3" w:rsidRDefault="009667C3" w:rsidP="00C13F6D">
      <w:pPr>
        <w:rPr>
          <w:rFonts w:ascii="Times New Roman" w:hAnsi="Times New Roman" w:cs="Times New Roman"/>
          <w:sz w:val="32"/>
          <w:szCs w:val="32"/>
        </w:rPr>
      </w:pPr>
    </w:p>
    <w:p w14:paraId="1DF50BA2" w14:textId="09B8C645" w:rsidR="000A0C17" w:rsidRDefault="00464103" w:rsidP="00C13F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6C0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2B8D9E85" wp14:editId="1421C5CB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6291580" cy="1525905"/>
            <wp:effectExtent l="0" t="0" r="0" b="0"/>
            <wp:wrapSquare wrapText="bothSides"/>
            <wp:docPr id="18632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737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35E" w:rsidRPr="0044535E">
        <w:rPr>
          <w:rFonts w:ascii="Times New Roman" w:hAnsi="Times New Roman" w:cs="Times New Roman"/>
          <w:b/>
          <w:bCs/>
          <w:sz w:val="32"/>
          <w:szCs w:val="32"/>
        </w:rPr>
        <w:t>13.</w:t>
      </w:r>
      <w:r w:rsidR="0044535E" w:rsidRPr="0044535E">
        <w:rPr>
          <w:b/>
          <w:bCs/>
        </w:rPr>
        <w:t xml:space="preserve"> </w:t>
      </w:r>
      <w:r w:rsidR="0044535E" w:rsidRPr="0044535E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44535E" w:rsidRPr="0044535E">
        <w:rPr>
          <w:rFonts w:ascii="Times New Roman" w:hAnsi="Times New Roman" w:cs="Times New Roman"/>
          <w:b/>
          <w:bCs/>
          <w:sz w:val="32"/>
          <w:szCs w:val="32"/>
        </w:rPr>
        <w:t>LocalGroup</w:t>
      </w:r>
      <w:proofErr w:type="spellEnd"/>
      <w:r w:rsidR="0044535E" w:rsidRPr="0044535E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4618922" w14:textId="6557E3BB" w:rsidR="0044535E" w:rsidRDefault="0044535E" w:rsidP="00464103">
      <w:pPr>
        <w:tabs>
          <w:tab w:val="left" w:pos="124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0F6FF13" w14:textId="048B22CB" w:rsidR="00464103" w:rsidRDefault="00820647" w:rsidP="00464103">
      <w:pPr>
        <w:tabs>
          <w:tab w:val="left" w:pos="124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14.</w:t>
      </w:r>
      <w:r w:rsidR="005C24B6" w:rsidRPr="005C24B6">
        <w:t xml:space="preserve"> </w:t>
      </w:r>
      <w:r w:rsidR="005C24B6" w:rsidRPr="005C24B6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5C24B6" w:rsidRPr="005C24B6">
        <w:rPr>
          <w:rFonts w:ascii="Times New Roman" w:hAnsi="Times New Roman" w:cs="Times New Roman"/>
          <w:b/>
          <w:bCs/>
          <w:sz w:val="32"/>
          <w:szCs w:val="32"/>
        </w:rPr>
        <w:t>HotFix</w:t>
      </w:r>
      <w:proofErr w:type="spellEnd"/>
      <w:r w:rsidR="005C24B6" w:rsidRPr="005C24B6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E23A544" w14:textId="5C54C089" w:rsidR="004553F6" w:rsidRDefault="004553F6" w:rsidP="00464103">
      <w:pPr>
        <w:tabs>
          <w:tab w:val="left" w:pos="124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553F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A6B2B33" wp14:editId="46621673">
            <wp:extent cx="6291580" cy="1332865"/>
            <wp:effectExtent l="0" t="0" r="0" b="635"/>
            <wp:docPr id="16912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7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895D" w14:textId="77777777" w:rsidR="004553F6" w:rsidRDefault="004553F6" w:rsidP="004553F6">
      <w:pPr>
        <w:rPr>
          <w:rFonts w:ascii="Times New Roman" w:hAnsi="Times New Roman" w:cs="Times New Roman"/>
          <w:sz w:val="32"/>
          <w:szCs w:val="32"/>
        </w:rPr>
      </w:pPr>
    </w:p>
    <w:p w14:paraId="387C0F71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4255F6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4CE728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CFEF96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649652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2E3D55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40535B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1859C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01CCD8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98614F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F9ECAA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370DFD" w14:textId="77777777" w:rsidR="00010943" w:rsidRDefault="00010943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FC9AB4" w14:textId="37206765" w:rsidR="004553F6" w:rsidRDefault="004553F6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026A">
        <w:rPr>
          <w:rFonts w:ascii="Times New Roman" w:hAnsi="Times New Roman" w:cs="Times New Roman"/>
          <w:b/>
          <w:bCs/>
          <w:sz w:val="32"/>
          <w:szCs w:val="32"/>
        </w:rPr>
        <w:t>15.</w:t>
      </w:r>
      <w:r w:rsidR="00FF026A" w:rsidRPr="00FF026A">
        <w:rPr>
          <w:b/>
          <w:bCs/>
        </w:rPr>
        <w:t xml:space="preserve"> </w:t>
      </w:r>
      <w:r w:rsidR="00FF026A" w:rsidRPr="00FF026A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FF026A" w:rsidRPr="00FF026A">
        <w:rPr>
          <w:rFonts w:ascii="Times New Roman" w:hAnsi="Times New Roman" w:cs="Times New Roman"/>
          <w:b/>
          <w:bCs/>
          <w:sz w:val="32"/>
          <w:szCs w:val="32"/>
        </w:rPr>
        <w:t>ScheduledTask</w:t>
      </w:r>
      <w:proofErr w:type="spellEnd"/>
    </w:p>
    <w:p w14:paraId="7C862BE0" w14:textId="792F51E9" w:rsidR="00C85EBE" w:rsidRDefault="00AA5F06" w:rsidP="004553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5F0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76651EE" wp14:editId="768DFF4A">
            <wp:extent cx="6291580" cy="4986655"/>
            <wp:effectExtent l="0" t="0" r="0" b="4445"/>
            <wp:docPr id="19463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2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F692" w14:textId="77777777" w:rsidR="00010943" w:rsidRDefault="00010943" w:rsidP="000109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32F9DA" w14:textId="35D541D3" w:rsidR="00010943" w:rsidRDefault="00010943" w:rsidP="000109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0943">
        <w:rPr>
          <w:rFonts w:ascii="Times New Roman" w:hAnsi="Times New Roman" w:cs="Times New Roman"/>
          <w:b/>
          <w:bCs/>
          <w:sz w:val="32"/>
          <w:szCs w:val="32"/>
        </w:rPr>
        <w:t>16.</w:t>
      </w:r>
      <w:r w:rsidRPr="00010943">
        <w:rPr>
          <w:b/>
          <w:bCs/>
        </w:rPr>
        <w:t xml:space="preserve"> </w:t>
      </w:r>
      <w:r w:rsidRPr="00010943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010943">
        <w:rPr>
          <w:rFonts w:ascii="Times New Roman" w:hAnsi="Times New Roman" w:cs="Times New Roman"/>
          <w:b/>
          <w:bCs/>
          <w:sz w:val="32"/>
          <w:szCs w:val="32"/>
        </w:rPr>
        <w:t>MpComputerStatus</w:t>
      </w:r>
      <w:proofErr w:type="spellEnd"/>
    </w:p>
    <w:p w14:paraId="5A5E03CA" w14:textId="68BD07E7" w:rsidR="00AD564C" w:rsidRDefault="00AD564C" w:rsidP="000109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64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6E525E7" wp14:editId="157CD416">
            <wp:extent cx="6291580" cy="6298565"/>
            <wp:effectExtent l="0" t="0" r="0" b="6985"/>
            <wp:docPr id="19522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4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EB91" w14:textId="77777777" w:rsidR="00AD564C" w:rsidRDefault="00AD564C" w:rsidP="00AD564C">
      <w:pPr>
        <w:rPr>
          <w:rFonts w:ascii="Times New Roman" w:hAnsi="Times New Roman" w:cs="Times New Roman"/>
          <w:sz w:val="32"/>
          <w:szCs w:val="32"/>
        </w:rPr>
      </w:pPr>
    </w:p>
    <w:p w14:paraId="4722C38B" w14:textId="267CC3EA" w:rsidR="00AD564C" w:rsidRDefault="00AD564C" w:rsidP="00AD56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72A6">
        <w:rPr>
          <w:rFonts w:ascii="Times New Roman" w:hAnsi="Times New Roman" w:cs="Times New Roman"/>
          <w:b/>
          <w:bCs/>
          <w:sz w:val="32"/>
          <w:szCs w:val="32"/>
        </w:rPr>
        <w:t>17.</w:t>
      </w:r>
      <w:r w:rsidR="004A72A6" w:rsidRPr="004A72A6">
        <w:rPr>
          <w:b/>
          <w:bCs/>
        </w:rPr>
        <w:t xml:space="preserve"> </w:t>
      </w:r>
      <w:r w:rsidR="004A72A6" w:rsidRPr="004A72A6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4A72A6" w:rsidRPr="004A72A6">
        <w:rPr>
          <w:rFonts w:ascii="Times New Roman" w:hAnsi="Times New Roman" w:cs="Times New Roman"/>
          <w:b/>
          <w:bCs/>
          <w:sz w:val="32"/>
          <w:szCs w:val="32"/>
        </w:rPr>
        <w:t>NetFirewallProfile</w:t>
      </w:r>
      <w:proofErr w:type="spellEnd"/>
    </w:p>
    <w:p w14:paraId="6826A00C" w14:textId="4CD34D78" w:rsidR="004A72A6" w:rsidRDefault="004A72A6" w:rsidP="00AD56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72A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14FE1C3" wp14:editId="7E2B5344">
            <wp:extent cx="4957482" cy="4257490"/>
            <wp:effectExtent l="0" t="0" r="0" b="0"/>
            <wp:docPr id="123162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8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4516" cy="42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4414" w14:textId="77777777" w:rsidR="004A72A6" w:rsidRDefault="004A72A6" w:rsidP="004A72A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FDA158" w14:textId="479551DA" w:rsidR="004A72A6" w:rsidRDefault="004A72A6" w:rsidP="004A72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DE0">
        <w:rPr>
          <w:rFonts w:ascii="Times New Roman" w:hAnsi="Times New Roman" w:cs="Times New Roman"/>
          <w:b/>
          <w:bCs/>
          <w:sz w:val="32"/>
          <w:szCs w:val="32"/>
        </w:rPr>
        <w:t>18.</w:t>
      </w:r>
      <w:r w:rsidR="007C6DE0" w:rsidRPr="007C6DE0">
        <w:rPr>
          <w:b/>
          <w:bCs/>
        </w:rPr>
        <w:t xml:space="preserve"> </w:t>
      </w:r>
      <w:r w:rsidR="007C6DE0" w:rsidRPr="007C6DE0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="007C6DE0" w:rsidRPr="007C6DE0">
        <w:rPr>
          <w:rFonts w:ascii="Times New Roman" w:hAnsi="Times New Roman" w:cs="Times New Roman"/>
          <w:b/>
          <w:bCs/>
          <w:sz w:val="32"/>
          <w:szCs w:val="32"/>
        </w:rPr>
        <w:t>ChildItem</w:t>
      </w:r>
      <w:proofErr w:type="spellEnd"/>
      <w:r w:rsidR="007C6DE0" w:rsidRPr="007C6DE0">
        <w:rPr>
          <w:rFonts w:ascii="Times New Roman" w:hAnsi="Times New Roman" w:cs="Times New Roman"/>
          <w:b/>
          <w:bCs/>
          <w:sz w:val="32"/>
          <w:szCs w:val="32"/>
        </w:rPr>
        <w:t xml:space="preserve"> Env:</w:t>
      </w:r>
    </w:p>
    <w:p w14:paraId="6050BD51" w14:textId="12559D81" w:rsidR="006D610C" w:rsidRDefault="006D610C" w:rsidP="004A72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610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882724" wp14:editId="6B02AE6A">
            <wp:extent cx="6291580" cy="3076575"/>
            <wp:effectExtent l="0" t="0" r="0" b="9525"/>
            <wp:docPr id="12630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8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1B7E" w14:textId="1D14FE8B" w:rsidR="00642C13" w:rsidRDefault="00642C13" w:rsidP="00642C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3870">
        <w:rPr>
          <w:rFonts w:ascii="Times New Roman" w:hAnsi="Times New Roman" w:cs="Times New Roman"/>
          <w:b/>
          <w:bCs/>
          <w:sz w:val="32"/>
          <w:szCs w:val="32"/>
        </w:rPr>
        <w:t>19.</w:t>
      </w:r>
      <w:r w:rsidRPr="00083870">
        <w:rPr>
          <w:b/>
          <w:bCs/>
        </w:rPr>
        <w:t xml:space="preserve"> </w:t>
      </w:r>
      <w:r w:rsidRPr="00083870">
        <w:rPr>
          <w:rFonts w:ascii="Times New Roman" w:hAnsi="Times New Roman" w:cs="Times New Roman"/>
          <w:b/>
          <w:bCs/>
          <w:sz w:val="32"/>
          <w:szCs w:val="32"/>
        </w:rPr>
        <w:t>Get-</w:t>
      </w:r>
      <w:proofErr w:type="spellStart"/>
      <w:r w:rsidRPr="00083870">
        <w:rPr>
          <w:rFonts w:ascii="Times New Roman" w:hAnsi="Times New Roman" w:cs="Times New Roman"/>
          <w:b/>
          <w:bCs/>
          <w:sz w:val="32"/>
          <w:szCs w:val="32"/>
        </w:rPr>
        <w:t>WinEvent</w:t>
      </w:r>
      <w:proofErr w:type="spellEnd"/>
      <w:r w:rsidRPr="00083870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proofErr w:type="spellStart"/>
      <w:r w:rsidRPr="00083870">
        <w:rPr>
          <w:rFonts w:ascii="Times New Roman" w:hAnsi="Times New Roman" w:cs="Times New Roman"/>
          <w:b/>
          <w:bCs/>
          <w:sz w:val="32"/>
          <w:szCs w:val="32"/>
        </w:rPr>
        <w:t>LogName</w:t>
      </w:r>
      <w:proofErr w:type="spellEnd"/>
      <w:r w:rsidRPr="00083870">
        <w:rPr>
          <w:rFonts w:ascii="Times New Roman" w:hAnsi="Times New Roman" w:cs="Times New Roman"/>
          <w:b/>
          <w:bCs/>
          <w:sz w:val="32"/>
          <w:szCs w:val="32"/>
        </w:rPr>
        <w:t xml:space="preserve"> Security</w:t>
      </w:r>
    </w:p>
    <w:p w14:paraId="7F02C991" w14:textId="6F3B5AB8" w:rsidR="00083870" w:rsidRDefault="003A3FC7" w:rsidP="00642C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FC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3142E6B" wp14:editId="41FA9ABD">
            <wp:extent cx="6291580" cy="3128645"/>
            <wp:effectExtent l="0" t="0" r="0" b="0"/>
            <wp:docPr id="16333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5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EBCB" w14:textId="798A6EAA" w:rsidR="000F1243" w:rsidRDefault="000F1243" w:rsidP="00642C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20.</w:t>
      </w:r>
      <w:r w:rsidR="006776F5" w:rsidRPr="006776F5">
        <w:t xml:space="preserve"> </w:t>
      </w:r>
      <w:r w:rsidR="006776F5" w:rsidRPr="006776F5">
        <w:rPr>
          <w:rFonts w:ascii="Times New Roman" w:hAnsi="Times New Roman" w:cs="Times New Roman"/>
          <w:b/>
          <w:bCs/>
          <w:sz w:val="32"/>
          <w:szCs w:val="32"/>
        </w:rPr>
        <w:t>$</w:t>
      </w:r>
      <w:proofErr w:type="spellStart"/>
      <w:r w:rsidR="006776F5" w:rsidRPr="006776F5">
        <w:rPr>
          <w:rFonts w:ascii="Times New Roman" w:hAnsi="Times New Roman" w:cs="Times New Roman"/>
          <w:b/>
          <w:bCs/>
          <w:sz w:val="32"/>
          <w:szCs w:val="32"/>
        </w:rPr>
        <w:t>PSVersionTable</w:t>
      </w:r>
      <w:proofErr w:type="spellEnd"/>
      <w:r w:rsidR="006776F5" w:rsidRPr="006776F5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BCC3DB4" w14:textId="2437E32C" w:rsidR="000F1243" w:rsidRPr="00083870" w:rsidRDefault="000F1243" w:rsidP="00642C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24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12D5DF" wp14:editId="60A3790B">
            <wp:extent cx="5273497" cy="2301439"/>
            <wp:effectExtent l="0" t="0" r="3810" b="3810"/>
            <wp:docPr id="1471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243" w:rsidRPr="00083870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8310">
    <w:abstractNumId w:val="1"/>
  </w:num>
  <w:num w:numId="2" w16cid:durableId="7036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22"/>
    <w:rsid w:val="00010943"/>
    <w:rsid w:val="000362C5"/>
    <w:rsid w:val="00083870"/>
    <w:rsid w:val="000A0C17"/>
    <w:rsid w:val="000C0A4E"/>
    <w:rsid w:val="000C7492"/>
    <w:rsid w:val="000F1243"/>
    <w:rsid w:val="000F49DA"/>
    <w:rsid w:val="0010181A"/>
    <w:rsid w:val="001B778B"/>
    <w:rsid w:val="00345098"/>
    <w:rsid w:val="003A3FC7"/>
    <w:rsid w:val="00407F40"/>
    <w:rsid w:val="00433C45"/>
    <w:rsid w:val="0044535E"/>
    <w:rsid w:val="004553F6"/>
    <w:rsid w:val="00464103"/>
    <w:rsid w:val="004A67BE"/>
    <w:rsid w:val="004A72A6"/>
    <w:rsid w:val="004B2815"/>
    <w:rsid w:val="00507704"/>
    <w:rsid w:val="00526AA7"/>
    <w:rsid w:val="00526CB8"/>
    <w:rsid w:val="00527408"/>
    <w:rsid w:val="005A2D76"/>
    <w:rsid w:val="005C24B6"/>
    <w:rsid w:val="005F7F6C"/>
    <w:rsid w:val="00642C13"/>
    <w:rsid w:val="006776F5"/>
    <w:rsid w:val="006A5213"/>
    <w:rsid w:val="006D4DA6"/>
    <w:rsid w:val="006D610C"/>
    <w:rsid w:val="006E1FB7"/>
    <w:rsid w:val="007C6DE0"/>
    <w:rsid w:val="007E1750"/>
    <w:rsid w:val="00820647"/>
    <w:rsid w:val="0082175F"/>
    <w:rsid w:val="00857344"/>
    <w:rsid w:val="008B7338"/>
    <w:rsid w:val="009667C3"/>
    <w:rsid w:val="00A25E3E"/>
    <w:rsid w:val="00A412FD"/>
    <w:rsid w:val="00A870B7"/>
    <w:rsid w:val="00A94B61"/>
    <w:rsid w:val="00AA5F06"/>
    <w:rsid w:val="00AC34CD"/>
    <w:rsid w:val="00AD564C"/>
    <w:rsid w:val="00B83D74"/>
    <w:rsid w:val="00BC75DC"/>
    <w:rsid w:val="00C13F6D"/>
    <w:rsid w:val="00C35381"/>
    <w:rsid w:val="00C404D0"/>
    <w:rsid w:val="00C85EBE"/>
    <w:rsid w:val="00CA7B22"/>
    <w:rsid w:val="00CD0B40"/>
    <w:rsid w:val="00CF1C1A"/>
    <w:rsid w:val="00D674EC"/>
    <w:rsid w:val="00DB5CC7"/>
    <w:rsid w:val="00E9593A"/>
    <w:rsid w:val="00E96C0F"/>
    <w:rsid w:val="00EB6017"/>
    <w:rsid w:val="00F35268"/>
    <w:rsid w:val="00F55E53"/>
    <w:rsid w:val="00FF026A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EE59"/>
  <w15:chartTrackingRefBased/>
  <w15:docId w15:val="{F15603B2-73C5-431F-9CD3-732AA60E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110</TotalTime>
  <Pages>11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32</cp:revision>
  <dcterms:created xsi:type="dcterms:W3CDTF">2026-08-03T08:38:00Z</dcterms:created>
  <dcterms:modified xsi:type="dcterms:W3CDTF">2026-08-03T16:28:00Z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